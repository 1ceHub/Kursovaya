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3AA077DD" w14:textId="77777777" w:rsidR="002F2A97" w:rsidRDefault="00032146" w:rsidP="00C37651">
            <w:pPr>
              <w:pStyle w:val="a0"/>
              <w:ind w:firstLine="0"/>
              <w:jc w:val="center"/>
            </w:pPr>
            <w:r>
              <w:t>«ОРЕНБУРГСКИЙ ГОСУДАРСТВЕННЫЙ УНИВЕРСИТЕТ</w:t>
            </w:r>
            <w:r w:rsidR="002F2A97">
              <w:t xml:space="preserve"> </w:t>
            </w:r>
          </w:p>
          <w:p w14:paraId="46DBE78E" w14:textId="4D25B513" w:rsidR="00032146" w:rsidRDefault="002F2A97" w:rsidP="00C37651">
            <w:pPr>
              <w:pStyle w:val="a0"/>
              <w:ind w:firstLine="0"/>
              <w:jc w:val="center"/>
            </w:pPr>
            <w:r w:rsidRPr="00003CDE">
              <w:rPr>
                <w:szCs w:val="28"/>
              </w:rPr>
              <w:t>ИМЕНИ В.А. БОНДАРЕНКО</w:t>
            </w:r>
            <w:r w:rsidR="00032146">
              <w:t>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032146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1E7C63E8" w14:textId="0628CC8A" w:rsidR="00032146" w:rsidRPr="00660355" w:rsidRDefault="00AF2B61" w:rsidP="00C37651">
            <w:pPr>
              <w:pStyle w:val="a0"/>
              <w:ind w:firstLine="0"/>
              <w:jc w:val="center"/>
              <w:rPr>
                <w:szCs w:val="28"/>
              </w:rPr>
            </w:pPr>
            <w:r w:rsidRPr="00187075">
              <w:rPr>
                <w:b/>
                <w:bCs/>
                <w:szCs w:val="28"/>
              </w:rPr>
              <w:t>Разработка программного обеспечения для шифрования текста</w:t>
            </w:r>
          </w:p>
        </w:tc>
      </w:tr>
      <w:tr w:rsidR="00032146" w14:paraId="6161CD7A" w14:textId="77777777" w:rsidTr="00C37651">
        <w:trPr>
          <w:trHeight w:val="673"/>
        </w:trPr>
        <w:tc>
          <w:tcPr>
            <w:tcW w:w="10477" w:type="dxa"/>
            <w:gridSpan w:val="7"/>
          </w:tcPr>
          <w:p w14:paraId="293495C1" w14:textId="4519C0F7" w:rsidR="00032146" w:rsidRPr="004001FD" w:rsidRDefault="00375BF9" w:rsidP="00C37651">
            <w:pPr>
              <w:pStyle w:val="a0"/>
              <w:ind w:firstLine="0"/>
              <w:jc w:val="center"/>
              <w:rPr>
                <w:bCs/>
              </w:rPr>
            </w:pPr>
            <w:r>
              <w:rPr>
                <w:bCs/>
              </w:rPr>
              <w:t>Техническое задание</w:t>
            </w:r>
          </w:p>
        </w:tc>
      </w:tr>
      <w:tr w:rsidR="00032146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42C007B6" w:rsidR="00032146" w:rsidRPr="006F3777" w:rsidRDefault="00032146" w:rsidP="00C37651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 w:rsidR="00062E24">
              <w:t>3</w:t>
            </w:r>
            <w:r w:rsidRPr="00827B62">
              <w:t>02</w:t>
            </w:r>
            <w:r w:rsidR="007F2368">
              <w:t>6</w:t>
            </w:r>
            <w:r w:rsidRPr="00AF2B61">
              <w:t>.</w:t>
            </w:r>
            <w:r w:rsidR="00827B62" w:rsidRPr="00AF2B61">
              <w:t xml:space="preserve"> </w:t>
            </w:r>
            <w:r w:rsidR="00AF2B61" w:rsidRPr="00AF2B61">
              <w:t>155</w:t>
            </w:r>
            <w:r w:rsidR="00827B62" w:rsidRPr="00AF2B61">
              <w:t xml:space="preserve"> </w:t>
            </w:r>
            <w:r w:rsidR="00827B62"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032146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C37651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C37651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22A1F0BA" w:rsidR="00032146" w:rsidRPr="00827B62" w:rsidRDefault="00827B62" w:rsidP="00C37651">
            <w:pPr>
              <w:pStyle w:val="a0"/>
              <w:ind w:firstLine="0"/>
            </w:pPr>
            <w:r w:rsidRPr="00827B62">
              <w:t>преподаватель высшей категории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00EDCA17" w:rsidR="00032146" w:rsidRPr="00915235" w:rsidRDefault="00827B62" w:rsidP="00C37651">
            <w:pPr>
              <w:pStyle w:val="a0"/>
              <w:ind w:firstLine="0"/>
            </w:pPr>
            <w:r>
              <w:t>Ж.В. Михайличенко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C37651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6D0A6476" w:rsidR="00032146" w:rsidRPr="00915235" w:rsidRDefault="00032146" w:rsidP="00C37651">
            <w:pPr>
              <w:pStyle w:val="a0"/>
              <w:ind w:firstLine="0"/>
            </w:pPr>
            <w:r>
              <w:t>Студент группы</w:t>
            </w:r>
            <w:r w:rsidR="007F2368">
              <w:t xml:space="preserve"> 24</w:t>
            </w:r>
            <w:r w:rsidR="00062E24">
              <w:t>ИСП</w:t>
            </w:r>
            <w:r w:rsidR="00062E24" w:rsidRPr="009345AC">
              <w:t>-1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</w:t>
            </w:r>
            <w:r w:rsidR="00062E24">
              <w:t>___________</w:t>
            </w:r>
          </w:p>
        </w:tc>
        <w:tc>
          <w:tcPr>
            <w:tcW w:w="2822" w:type="dxa"/>
            <w:gridSpan w:val="3"/>
          </w:tcPr>
          <w:p w14:paraId="7746C974" w14:textId="3BC99C11" w:rsidR="00032146" w:rsidRPr="00F55492" w:rsidRDefault="00AF2B61" w:rsidP="00C37651">
            <w:pPr>
              <w:pStyle w:val="a0"/>
              <w:ind w:firstLine="0"/>
            </w:pPr>
            <w:r>
              <w:t>А.С</w:t>
            </w:r>
            <w:r w:rsidR="009345AC" w:rsidRPr="009345AC">
              <w:t xml:space="preserve">. </w:t>
            </w:r>
            <w:r>
              <w:t>Шумилин</w:t>
            </w:r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C37651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</w:t>
            </w:r>
            <w:r w:rsidR="007F2368">
              <w:t>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p w14:paraId="40F90269" w14:textId="77777777" w:rsidR="00FB7042" w:rsidRPr="00FE682D" w:rsidRDefault="00FB7042" w:rsidP="00FB7042">
      <w:pPr>
        <w:spacing w:after="0" w:line="240" w:lineRule="auto"/>
        <w:jc w:val="center"/>
        <w:rPr>
          <w:b/>
          <w:bCs/>
          <w:sz w:val="32"/>
          <w:szCs w:val="32"/>
        </w:rPr>
      </w:pPr>
      <w:bookmarkStart w:id="0" w:name="_Toc191391133"/>
      <w:r w:rsidRPr="00FE682D">
        <w:rPr>
          <w:b/>
          <w:bCs/>
          <w:sz w:val="32"/>
          <w:szCs w:val="32"/>
        </w:rPr>
        <w:lastRenderedPageBreak/>
        <w:t>Аннотация</w:t>
      </w:r>
      <w:bookmarkEnd w:id="0"/>
    </w:p>
    <w:p w14:paraId="2BDE49EB" w14:textId="77777777" w:rsidR="00FB7042" w:rsidRDefault="00FB7042" w:rsidP="00FB7042">
      <w:pPr>
        <w:pStyle w:val="a0"/>
      </w:pPr>
    </w:p>
    <w:p w14:paraId="09C67E29" w14:textId="77777777" w:rsidR="00FB7042" w:rsidRDefault="00FB7042" w:rsidP="00FB7042">
      <w:pPr>
        <w:pStyle w:val="a0"/>
      </w:pPr>
    </w:p>
    <w:p w14:paraId="1EE2B0CE" w14:textId="77777777" w:rsidR="00FB7042" w:rsidRDefault="00FB7042" w:rsidP="00FB7042">
      <w:pPr>
        <w:pStyle w:val="a0"/>
      </w:pPr>
      <w:r>
        <w:t>Настоящий документ является руководством пользователя по эксплуатации игры "Жизнь".</w:t>
      </w:r>
    </w:p>
    <w:p w14:paraId="79A5945E" w14:textId="77777777" w:rsidR="00FB7042" w:rsidRDefault="00FB7042" w:rsidP="00FB7042">
      <w:pPr>
        <w:pStyle w:val="a0"/>
      </w:pPr>
      <w:r>
        <w:t>В данном руководстве приводятся следующие главы:</w:t>
      </w:r>
    </w:p>
    <w:p w14:paraId="6039C991" w14:textId="77777777" w:rsidR="00FB7042" w:rsidRDefault="00FB7042" w:rsidP="00FB7042">
      <w:pPr>
        <w:pStyle w:val="a0"/>
      </w:pPr>
      <w:r>
        <w:t>1. Введение</w:t>
      </w:r>
    </w:p>
    <w:p w14:paraId="23F69D6A" w14:textId="77777777" w:rsidR="00FB7042" w:rsidRDefault="00FB7042" w:rsidP="00FB7042">
      <w:pPr>
        <w:pStyle w:val="a0"/>
      </w:pPr>
      <w:r>
        <w:t>2. Назначение и условия применения</w:t>
      </w:r>
    </w:p>
    <w:p w14:paraId="4701A7E6" w14:textId="77777777" w:rsidR="00FB7042" w:rsidRDefault="00FB7042" w:rsidP="00FB7042">
      <w:pPr>
        <w:pStyle w:val="a0"/>
      </w:pPr>
      <w:r>
        <w:t>3. Подготовка к работе</w:t>
      </w:r>
    </w:p>
    <w:p w14:paraId="25930BD5" w14:textId="77777777" w:rsidR="00FB7042" w:rsidRDefault="00FB7042" w:rsidP="00FB7042">
      <w:pPr>
        <w:pStyle w:val="a0"/>
      </w:pPr>
      <w:r>
        <w:t>4. Описание операций</w:t>
      </w:r>
    </w:p>
    <w:p w14:paraId="1539A5BA" w14:textId="77777777" w:rsidR="00FB7042" w:rsidRDefault="00FB7042" w:rsidP="00FB7042">
      <w:pPr>
        <w:pStyle w:val="a0"/>
      </w:pPr>
      <w:r>
        <w:t>5. Аварийные ситуации</w:t>
      </w:r>
    </w:p>
    <w:p w14:paraId="5F977EA6" w14:textId="77777777" w:rsidR="00FB7042" w:rsidRDefault="00FB7042" w:rsidP="00FB7042">
      <w:pPr>
        <w:pStyle w:val="a0"/>
      </w:pPr>
      <w:r>
        <w:t>6. Рекомендация по освоению</w:t>
      </w:r>
    </w:p>
    <w:p w14:paraId="51E29B58" w14:textId="77777777" w:rsidR="00FB7042" w:rsidRDefault="00FB7042" w:rsidP="00FB7042">
      <w:pPr>
        <w:pStyle w:val="a0"/>
      </w:pPr>
      <w:r>
        <w:t>7. Термины и сокращения</w:t>
      </w:r>
    </w:p>
    <w:p w14:paraId="7D6E4E2A" w14:textId="77777777" w:rsidR="00FB7042" w:rsidRDefault="00FB7042" w:rsidP="00FB7042">
      <w:pPr>
        <w:pStyle w:val="a0"/>
      </w:pPr>
      <w:r>
        <w:t>Работа содержит 10 листов текста, 5 рисунков, 1 таблицу.</w:t>
      </w:r>
    </w:p>
    <w:p w14:paraId="0BB9A13D" w14:textId="77777777" w:rsidR="00FB7042" w:rsidRDefault="00FB7042" w:rsidP="00FB7042">
      <w:pPr>
        <w:pStyle w:val="a0"/>
      </w:pPr>
      <w:r>
        <w:t>Настоящий документ разработан в соответствии с ГОСТ 34 РД 50-34.698-90 «Автоматизированные системы. Требования к содержанию документов» — в части структуры и содержания документов, и в соответствии с ГОСТ 19 «Единая система программной документации (ЕСПД)» — в части общих требований и правил оформления программных документов.</w:t>
      </w:r>
    </w:p>
    <w:p w14:paraId="6B6B5DED" w14:textId="77777777" w:rsidR="00FB7042" w:rsidRPr="001B5AF2" w:rsidRDefault="00FB7042" w:rsidP="00FB7042">
      <w:pPr>
        <w:pStyle w:val="a0"/>
      </w:pPr>
    </w:p>
    <w:p w14:paraId="10FF32DA" w14:textId="77777777" w:rsidR="00FB7042" w:rsidRPr="001B5AF2" w:rsidRDefault="00FB7042" w:rsidP="00FB7042">
      <w:pPr>
        <w:pStyle w:val="a0"/>
      </w:pPr>
    </w:p>
    <w:p w14:paraId="294EA273" w14:textId="77777777" w:rsidR="00FB7042" w:rsidRPr="001B5AF2" w:rsidRDefault="00FB7042" w:rsidP="00FB7042">
      <w:pPr>
        <w:pStyle w:val="a0"/>
      </w:pPr>
    </w:p>
    <w:p w14:paraId="48BAD3AB" w14:textId="77777777" w:rsidR="00FB7042" w:rsidRPr="001B5AF2" w:rsidRDefault="00FB7042" w:rsidP="00FB7042">
      <w:pPr>
        <w:pStyle w:val="a0"/>
        <w:sectPr w:rsidR="00FB7042" w:rsidRPr="001B5AF2" w:rsidSect="00FB7042">
          <w:headerReference w:type="default" r:id="rId9"/>
          <w:footerReference w:type="default" r:id="rId10"/>
          <w:pgSz w:w="11906" w:h="16838"/>
          <w:pgMar w:top="851" w:right="454" w:bottom="2835" w:left="1304" w:header="284" w:footer="244" w:gutter="0"/>
          <w:cols w:space="708"/>
          <w:docGrid w:linePitch="381"/>
        </w:sectPr>
      </w:pPr>
    </w:p>
    <w:p w14:paraId="4257224F" w14:textId="77777777" w:rsidR="00FB7042" w:rsidRPr="001B5AF2" w:rsidRDefault="00FB7042" w:rsidP="00FB7042">
      <w:pPr>
        <w:pStyle w:val="a0"/>
        <w:ind w:firstLine="0"/>
      </w:pPr>
    </w:p>
    <w:p w14:paraId="23CC0CB7" w14:textId="77777777" w:rsidR="00FB7042" w:rsidRDefault="00FB7042" w:rsidP="00FB7042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1" w:name="_Toc115102442"/>
      <w:bookmarkStart w:id="2" w:name="_Toc191391134"/>
      <w:r>
        <w:rPr>
          <w:rFonts w:cs="Times New Roman"/>
          <w:b/>
          <w:bCs/>
          <w:sz w:val="32"/>
          <w:szCs w:val="32"/>
        </w:rPr>
        <w:t>Содержание</w:t>
      </w:r>
    </w:p>
    <w:p w14:paraId="66107E0D" w14:textId="77777777" w:rsidR="00FB7042" w:rsidRPr="00B809EF" w:rsidRDefault="00FB7042" w:rsidP="00FB7042">
      <w:pPr>
        <w:spacing w:after="0" w:line="240" w:lineRule="auto"/>
        <w:jc w:val="center"/>
        <w:rPr>
          <w:rFonts w:cs="Times New Roman"/>
          <w:szCs w:val="28"/>
        </w:rPr>
      </w:pPr>
    </w:p>
    <w:p w14:paraId="21C0B40F" w14:textId="77777777" w:rsidR="00FB7042" w:rsidRPr="004B177B" w:rsidRDefault="00FB7042" w:rsidP="00FB7042">
      <w:pPr>
        <w:spacing w:after="0" w:line="240" w:lineRule="auto"/>
        <w:jc w:val="center"/>
        <w:rPr>
          <w:rFonts w:cs="Times New Roman"/>
          <w:szCs w:val="28"/>
        </w:rPr>
      </w:pPr>
    </w:p>
    <w:p w14:paraId="7A40A7CF" w14:textId="2A91A262" w:rsidR="00E23D9C" w:rsidRDefault="00FB7042" w:rsidP="00E23D9C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31379955" w:history="1">
        <w:r w:rsidR="00E23D9C" w:rsidRPr="002D242D">
          <w:rPr>
            <w:rStyle w:val="ae"/>
            <w:noProof/>
          </w:rPr>
          <w:t>1 Введение</w:t>
        </w:r>
        <w:r w:rsidR="00E23D9C">
          <w:rPr>
            <w:noProof/>
            <w:webHidden/>
          </w:rPr>
          <w:tab/>
        </w:r>
        <w:r w:rsidR="00E23D9C">
          <w:rPr>
            <w:noProof/>
            <w:webHidden/>
          </w:rPr>
          <w:fldChar w:fldCharType="begin"/>
        </w:r>
        <w:r w:rsidR="00E23D9C">
          <w:rPr>
            <w:noProof/>
            <w:webHidden/>
          </w:rPr>
          <w:instrText xml:space="preserve"> PAGEREF _Toc231379955 \h </w:instrText>
        </w:r>
        <w:r w:rsidR="00E23D9C">
          <w:rPr>
            <w:noProof/>
            <w:webHidden/>
          </w:rPr>
        </w:r>
        <w:r w:rsidR="00E23D9C">
          <w:rPr>
            <w:noProof/>
            <w:webHidden/>
          </w:rPr>
          <w:fldChar w:fldCharType="separate"/>
        </w:r>
        <w:r w:rsidR="00E23D9C">
          <w:rPr>
            <w:noProof/>
            <w:webHidden/>
          </w:rPr>
          <w:t>4</w:t>
        </w:r>
        <w:r w:rsidR="00E23D9C">
          <w:rPr>
            <w:noProof/>
            <w:webHidden/>
          </w:rPr>
          <w:fldChar w:fldCharType="end"/>
        </w:r>
      </w:hyperlink>
    </w:p>
    <w:p w14:paraId="1D72B7D2" w14:textId="568F7871" w:rsidR="00E23D9C" w:rsidRDefault="00E23D9C" w:rsidP="00E23D9C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9956" w:history="1">
        <w:r w:rsidRPr="002D242D">
          <w:rPr>
            <w:rStyle w:val="ae"/>
            <w:noProof/>
          </w:rPr>
          <w:t>1.1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_Toc231379956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02C46F" w14:textId="4BE23182" w:rsidR="00E23D9C" w:rsidRDefault="00E23D9C" w:rsidP="00E23D9C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9957" w:history="1">
        <w:r w:rsidRPr="002D242D">
          <w:rPr>
            <w:rStyle w:val="ae"/>
            <w:noProof/>
          </w:rPr>
          <w:t>1.2 Краткое описание возможностей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_Toc231379957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36CBA9" w14:textId="635FE149" w:rsidR="00E23D9C" w:rsidRDefault="00E23D9C" w:rsidP="00E23D9C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9958" w:history="1">
        <w:r w:rsidRPr="002D242D">
          <w:rPr>
            <w:rStyle w:val="ae"/>
            <w:noProof/>
          </w:rPr>
          <w:t>1.3 Уровень подготовки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_Toc231379958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2FFD77" w14:textId="2DE54F22" w:rsidR="00E23D9C" w:rsidRDefault="00E23D9C" w:rsidP="00E23D9C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9959" w:history="1">
        <w:r w:rsidRPr="002D242D">
          <w:rPr>
            <w:rStyle w:val="ae"/>
            <w:noProof/>
          </w:rPr>
          <w:t>1.4 Перечень эксплуатационной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_Toc231379959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1BADB9" w14:textId="5C11C671" w:rsidR="00E23D9C" w:rsidRDefault="00E23D9C" w:rsidP="00E23D9C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9960" w:history="1">
        <w:r w:rsidRPr="002D242D">
          <w:rPr>
            <w:rStyle w:val="ae"/>
            <w:noProof/>
          </w:rPr>
          <w:t>2 Назначения и условия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_Toc231379960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E476D5" w14:textId="06C4389F" w:rsidR="00E23D9C" w:rsidRDefault="00E23D9C" w:rsidP="00E23D9C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9961" w:history="1">
        <w:r w:rsidRPr="002D242D">
          <w:rPr>
            <w:rStyle w:val="ae"/>
            <w:noProof/>
          </w:rPr>
          <w:t>3 Подготовка к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_Toc231379961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AFC769" w14:textId="57E7032D" w:rsidR="00E23D9C" w:rsidRDefault="00E23D9C" w:rsidP="00E23D9C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9962" w:history="1">
        <w:r w:rsidRPr="002D242D">
          <w:rPr>
            <w:rStyle w:val="ae"/>
            <w:noProof/>
          </w:rPr>
          <w:t>3.1 Состав и содержание дистрибутивного носителя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_Toc231379962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81CEB3" w14:textId="2BB32F92" w:rsidR="00E23D9C" w:rsidRDefault="00E23D9C" w:rsidP="00E23D9C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9963" w:history="1">
        <w:r w:rsidRPr="002D242D">
          <w:rPr>
            <w:rStyle w:val="ae"/>
            <w:noProof/>
          </w:rPr>
          <w:t>3.2 Порядок загрузки данных и программ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_Toc231379963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E394C7" w14:textId="48A883F6" w:rsidR="00E23D9C" w:rsidRDefault="00E23D9C" w:rsidP="00E23D9C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9964" w:history="1">
        <w:r w:rsidRPr="002D242D">
          <w:rPr>
            <w:rStyle w:val="ae"/>
            <w:noProof/>
          </w:rPr>
          <w:t>3.3 Порядок проверки работоспособности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_Toc231379964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CF5169" w14:textId="10EC4691" w:rsidR="00E23D9C" w:rsidRDefault="00E23D9C" w:rsidP="00E23D9C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9965" w:history="1">
        <w:r w:rsidRPr="002D242D">
          <w:rPr>
            <w:rStyle w:val="ae"/>
            <w:noProof/>
          </w:rPr>
          <w:t>4 Описание операций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_Toc231379965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3730F0D" w14:textId="0492A76F" w:rsidR="00E23D9C" w:rsidRDefault="00E23D9C" w:rsidP="00E23D9C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9966" w:history="1">
        <w:r w:rsidRPr="002D242D">
          <w:rPr>
            <w:rStyle w:val="ae"/>
            <w:noProof/>
          </w:rPr>
          <w:t>5 Аварийные ситуации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_Toc231379966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151A67" w14:textId="429164C9" w:rsidR="00E23D9C" w:rsidRDefault="00E23D9C" w:rsidP="00E23D9C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9967" w:history="1">
        <w:r w:rsidRPr="002D242D">
          <w:rPr>
            <w:rStyle w:val="ae"/>
            <w:noProof/>
          </w:rPr>
          <w:t>6 Рекомендации по освоению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_Toc231379967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4A28922" w14:textId="1241DDD6" w:rsidR="00E23D9C" w:rsidRDefault="00E23D9C" w:rsidP="00E23D9C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9968" w:history="1">
        <w:r w:rsidRPr="002D242D">
          <w:rPr>
            <w:rStyle w:val="ae"/>
            <w:noProof/>
          </w:rPr>
          <w:t>7 Термины и сокращения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_Toc231379968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AE2970" w14:textId="3A739B2B" w:rsidR="00FB7042" w:rsidRPr="004B177B" w:rsidRDefault="00FB7042" w:rsidP="00FB7042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11785241" w14:textId="77777777" w:rsidR="00FB7042" w:rsidRPr="004B177B" w:rsidRDefault="00FB7042" w:rsidP="00FB7042">
      <w:pPr>
        <w:spacing w:after="0" w:line="240" w:lineRule="auto"/>
        <w:jc w:val="center"/>
        <w:rPr>
          <w:rFonts w:cs="Times New Roman"/>
          <w:szCs w:val="28"/>
        </w:rPr>
      </w:pPr>
    </w:p>
    <w:p w14:paraId="4FF853AB" w14:textId="77777777" w:rsidR="00FB7042" w:rsidRPr="004B177B" w:rsidRDefault="00FB7042" w:rsidP="00FB7042">
      <w:pPr>
        <w:spacing w:after="0" w:line="240" w:lineRule="auto"/>
        <w:jc w:val="center"/>
        <w:rPr>
          <w:rFonts w:cs="Times New Roman"/>
          <w:szCs w:val="28"/>
        </w:rPr>
      </w:pPr>
    </w:p>
    <w:p w14:paraId="04AE9F9E" w14:textId="77777777" w:rsidR="00FB7042" w:rsidRPr="004B177B" w:rsidRDefault="00FB7042" w:rsidP="00FB7042">
      <w:pPr>
        <w:spacing w:after="0" w:line="240" w:lineRule="auto"/>
        <w:jc w:val="center"/>
        <w:rPr>
          <w:rFonts w:cs="Times New Roman"/>
          <w:szCs w:val="28"/>
        </w:rPr>
      </w:pPr>
    </w:p>
    <w:p w14:paraId="3A2E115E" w14:textId="77777777" w:rsidR="00FB7042" w:rsidRPr="004B177B" w:rsidRDefault="00FB7042" w:rsidP="00FB7042">
      <w:pPr>
        <w:spacing w:after="0" w:line="240" w:lineRule="auto"/>
        <w:jc w:val="center"/>
        <w:rPr>
          <w:rFonts w:cs="Times New Roman"/>
          <w:szCs w:val="28"/>
        </w:rPr>
      </w:pPr>
    </w:p>
    <w:p w14:paraId="145D19FE" w14:textId="77777777" w:rsidR="00FB7042" w:rsidRPr="004B177B" w:rsidRDefault="00FB7042" w:rsidP="00FB7042">
      <w:pPr>
        <w:spacing w:after="0" w:line="240" w:lineRule="auto"/>
        <w:jc w:val="center"/>
        <w:rPr>
          <w:rFonts w:cs="Times New Roman"/>
          <w:szCs w:val="28"/>
        </w:rPr>
      </w:pPr>
    </w:p>
    <w:p w14:paraId="52BAECC1" w14:textId="77777777" w:rsidR="00FB7042" w:rsidRPr="004B177B" w:rsidRDefault="00FB7042" w:rsidP="00FB7042">
      <w:pPr>
        <w:spacing w:after="0" w:line="240" w:lineRule="auto"/>
        <w:jc w:val="center"/>
        <w:rPr>
          <w:rFonts w:cs="Times New Roman"/>
          <w:szCs w:val="28"/>
        </w:rPr>
      </w:pPr>
    </w:p>
    <w:p w14:paraId="68198CE4" w14:textId="77777777" w:rsidR="00FB7042" w:rsidRPr="004B177B" w:rsidRDefault="00FB7042" w:rsidP="00FB7042">
      <w:pPr>
        <w:spacing w:after="0" w:line="240" w:lineRule="auto"/>
        <w:jc w:val="center"/>
        <w:rPr>
          <w:rFonts w:cs="Times New Roman"/>
          <w:szCs w:val="28"/>
        </w:rPr>
      </w:pPr>
    </w:p>
    <w:p w14:paraId="373EEC6F" w14:textId="77777777" w:rsidR="00FB7042" w:rsidRPr="004B177B" w:rsidRDefault="00FB7042" w:rsidP="00FB7042">
      <w:pPr>
        <w:spacing w:after="0" w:line="240" w:lineRule="auto"/>
        <w:jc w:val="center"/>
        <w:rPr>
          <w:rFonts w:cs="Times New Roman"/>
          <w:szCs w:val="28"/>
        </w:rPr>
      </w:pPr>
    </w:p>
    <w:p w14:paraId="04011D7E" w14:textId="77777777" w:rsidR="00FB7042" w:rsidRPr="004B177B" w:rsidRDefault="00FB7042" w:rsidP="00FB7042">
      <w:pPr>
        <w:spacing w:after="0" w:line="240" w:lineRule="auto"/>
        <w:jc w:val="center"/>
        <w:rPr>
          <w:rFonts w:cs="Times New Roman"/>
          <w:szCs w:val="28"/>
        </w:rPr>
      </w:pPr>
    </w:p>
    <w:p w14:paraId="39D522F8" w14:textId="77777777" w:rsidR="00FB7042" w:rsidRPr="00060C68" w:rsidRDefault="00FB7042" w:rsidP="00FB7042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40AB66C6" w14:textId="77777777" w:rsidR="00FB7042" w:rsidRPr="004B177B" w:rsidRDefault="00FB7042" w:rsidP="00FB7042">
      <w:pPr>
        <w:spacing w:after="0" w:line="240" w:lineRule="auto"/>
        <w:jc w:val="center"/>
        <w:rPr>
          <w:rFonts w:cs="Times New Roman"/>
          <w:szCs w:val="28"/>
        </w:rPr>
      </w:pPr>
    </w:p>
    <w:p w14:paraId="0A929C3D" w14:textId="77777777" w:rsidR="00FB7042" w:rsidRDefault="00FB7042" w:rsidP="00FB7042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5808FA0" w14:textId="77777777" w:rsidR="00FB7042" w:rsidRDefault="00FB7042" w:rsidP="00FB7042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012C132" w14:textId="77777777" w:rsidR="00FB7042" w:rsidRDefault="00FB7042" w:rsidP="00FB7042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0A8A6D5D" w14:textId="77777777" w:rsidR="00FB7042" w:rsidRDefault="00FB7042" w:rsidP="00FB7042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7B924639" w14:textId="77777777" w:rsidR="00FB7042" w:rsidRDefault="00FB7042" w:rsidP="00FB7042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59CF6D0" w14:textId="77777777" w:rsidR="00FB7042" w:rsidRDefault="00FB7042" w:rsidP="00FB7042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1B55803" w14:textId="77777777" w:rsidR="00FB7042" w:rsidRDefault="00FB7042" w:rsidP="00FB7042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04FE4BC0" w14:textId="77777777" w:rsidR="00FB7042" w:rsidRDefault="00FB7042" w:rsidP="00FB7042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ACC45E" w14:textId="77777777" w:rsidR="00FB7042" w:rsidRDefault="00FB7042" w:rsidP="00FB7042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0F605CB" w14:textId="77777777" w:rsidR="00FB7042" w:rsidRDefault="00FB7042" w:rsidP="00FB7042">
      <w:pPr>
        <w:jc w:val="center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394906B3" w14:textId="77777777" w:rsidR="00FB7042" w:rsidRDefault="00FB7042" w:rsidP="00FB7042">
      <w:pPr>
        <w:pStyle w:val="1"/>
        <w:spacing w:after="0"/>
        <w:jc w:val="both"/>
      </w:pPr>
      <w:bookmarkStart w:id="3" w:name="_Toc191392407"/>
      <w:bookmarkStart w:id="4" w:name="_Toc191392460"/>
      <w:bookmarkStart w:id="5" w:name="_Toc221608835"/>
      <w:bookmarkStart w:id="6" w:name="_Toc231379955"/>
      <w:bookmarkEnd w:id="1"/>
      <w:bookmarkEnd w:id="2"/>
      <w:r w:rsidRPr="00457D8A">
        <w:lastRenderedPageBreak/>
        <w:t xml:space="preserve">1 </w:t>
      </w:r>
      <w:bookmarkEnd w:id="3"/>
      <w:bookmarkEnd w:id="4"/>
      <w:bookmarkEnd w:id="5"/>
      <w:r>
        <w:t>Введение</w:t>
      </w:r>
      <w:bookmarkEnd w:id="6"/>
    </w:p>
    <w:p w14:paraId="4192E595" w14:textId="77777777" w:rsidR="00FB7042" w:rsidRDefault="00FB7042" w:rsidP="00FB7042">
      <w:pPr>
        <w:spacing w:after="0" w:line="240" w:lineRule="auto"/>
      </w:pPr>
    </w:p>
    <w:p w14:paraId="3B7E55D4" w14:textId="77777777" w:rsidR="00FB7042" w:rsidRDefault="00FB7042" w:rsidP="00FB7042">
      <w:pPr>
        <w:spacing w:after="0" w:line="240" w:lineRule="auto"/>
      </w:pPr>
    </w:p>
    <w:p w14:paraId="78AF718A" w14:textId="77777777" w:rsidR="00FB7042" w:rsidRDefault="00FB7042" w:rsidP="00FB7042">
      <w:pPr>
        <w:pStyle w:val="2"/>
        <w:jc w:val="both"/>
      </w:pPr>
      <w:bookmarkStart w:id="7" w:name="_Toc191392408"/>
      <w:bookmarkStart w:id="8" w:name="_Toc191392461"/>
      <w:bookmarkStart w:id="9" w:name="_Toc221608836"/>
      <w:bookmarkStart w:id="10" w:name="_Toc231379956"/>
      <w:r>
        <w:t xml:space="preserve">1.1 </w:t>
      </w:r>
      <w:bookmarkEnd w:id="7"/>
      <w:bookmarkEnd w:id="8"/>
      <w:bookmarkEnd w:id="9"/>
      <w:r>
        <w:t>Область применения</w:t>
      </w:r>
      <w:bookmarkEnd w:id="10"/>
    </w:p>
    <w:p w14:paraId="7DA3BEEE" w14:textId="77777777" w:rsidR="00FB7042" w:rsidRDefault="00FB7042" w:rsidP="00FB7042">
      <w:pPr>
        <w:spacing w:after="0" w:line="240" w:lineRule="auto"/>
      </w:pPr>
    </w:p>
    <w:p w14:paraId="0DE09DC9" w14:textId="77777777" w:rsidR="00FB7042" w:rsidRDefault="00FB7042" w:rsidP="00FB7042">
      <w:pPr>
        <w:spacing w:after="0" w:line="240" w:lineRule="auto"/>
      </w:pPr>
    </w:p>
    <w:p w14:paraId="2ABDBBC4" w14:textId="77777777" w:rsidR="00FB7042" w:rsidRPr="00E23D9C" w:rsidRDefault="00FB7042" w:rsidP="00FB7042">
      <w:pPr>
        <w:ind w:firstLine="855"/>
        <w:rPr>
          <w:szCs w:val="28"/>
        </w:rPr>
      </w:pPr>
      <w:r w:rsidRPr="00E23D9C">
        <w:rPr>
          <w:rFonts w:cs="Times New Roman"/>
          <w:color w:val="000000"/>
          <w:szCs w:val="28"/>
        </w:rPr>
        <w:t>Область применения: разработанное программное обеспечение «Шифровальщик» предназначено для защиты текстовой информации путём шифрования и дешифрования в учебных, личных и малых корпоративных целях. Система может применяться в образовательных учреждениях при изучении криптографии, а также частными пользователями для безопасного хранения и передачи данных.</w:t>
      </w:r>
    </w:p>
    <w:p w14:paraId="313567C6" w14:textId="77777777" w:rsidR="00FB7042" w:rsidRPr="001B5AF2" w:rsidRDefault="00FB7042" w:rsidP="00FB7042">
      <w:pPr>
        <w:spacing w:after="0" w:line="240" w:lineRule="auto"/>
        <w:ind w:firstLine="709"/>
        <w:jc w:val="both"/>
      </w:pPr>
    </w:p>
    <w:p w14:paraId="68DAF5DD" w14:textId="77777777" w:rsidR="00FB7042" w:rsidRPr="001B5AF2" w:rsidRDefault="00FB7042" w:rsidP="00FB7042">
      <w:pPr>
        <w:spacing w:after="0" w:line="240" w:lineRule="auto"/>
        <w:ind w:firstLine="709"/>
        <w:jc w:val="both"/>
      </w:pPr>
    </w:p>
    <w:p w14:paraId="3316FE72" w14:textId="77777777" w:rsidR="00FB7042" w:rsidRPr="007D7CD6" w:rsidRDefault="00FB7042" w:rsidP="00FB7042">
      <w:pPr>
        <w:pStyle w:val="2"/>
        <w:jc w:val="both"/>
      </w:pPr>
      <w:bookmarkStart w:id="11" w:name="_Toc191392409"/>
      <w:bookmarkStart w:id="12" w:name="_Toc191392462"/>
      <w:bookmarkStart w:id="13" w:name="_Toc221608837"/>
      <w:bookmarkStart w:id="14" w:name="_Toc231379957"/>
      <w:r>
        <w:t xml:space="preserve">1.2 </w:t>
      </w:r>
      <w:bookmarkEnd w:id="11"/>
      <w:bookmarkEnd w:id="12"/>
      <w:bookmarkEnd w:id="13"/>
      <w:r>
        <w:t>Краткое описание возможностей</w:t>
      </w:r>
      <w:bookmarkEnd w:id="14"/>
    </w:p>
    <w:p w14:paraId="142C291E" w14:textId="77777777" w:rsidR="00FB7042" w:rsidRPr="007D7CD6" w:rsidRDefault="00FB7042" w:rsidP="00FB7042">
      <w:pPr>
        <w:spacing w:after="0" w:line="240" w:lineRule="auto"/>
        <w:ind w:firstLine="709"/>
        <w:jc w:val="both"/>
      </w:pPr>
    </w:p>
    <w:p w14:paraId="7D32253C" w14:textId="77777777" w:rsidR="00FB7042" w:rsidRDefault="00FB7042" w:rsidP="00FB7042">
      <w:pPr>
        <w:spacing w:after="0" w:line="240" w:lineRule="auto"/>
        <w:ind w:firstLine="709"/>
        <w:jc w:val="both"/>
      </w:pPr>
    </w:p>
    <w:p w14:paraId="467CFA13" w14:textId="77777777" w:rsidR="00FB7042" w:rsidRPr="00E23D9C" w:rsidRDefault="00FB7042" w:rsidP="00E23D9C">
      <w:pPr>
        <w:numPr>
          <w:ilvl w:val="1"/>
          <w:numId w:val="28"/>
        </w:numPr>
        <w:tabs>
          <w:tab w:val="left" w:pos="1134"/>
        </w:tabs>
        <w:spacing w:after="0" w:line="240" w:lineRule="auto"/>
        <w:ind w:left="0" w:firstLine="709"/>
        <w:rPr>
          <w:szCs w:val="28"/>
        </w:rPr>
      </w:pPr>
      <w:r w:rsidRPr="00E23D9C">
        <w:rPr>
          <w:rFonts w:cs="Times New Roman"/>
          <w:color w:val="000000"/>
          <w:szCs w:val="28"/>
        </w:rPr>
        <w:t>автоматизированная система «Шифровальщик» обеспечивает выполнение следующих функций:</w:t>
      </w:r>
    </w:p>
    <w:p w14:paraId="43929274" w14:textId="77777777" w:rsidR="00FB7042" w:rsidRPr="00E23D9C" w:rsidRDefault="00FB7042" w:rsidP="00E23D9C">
      <w:pPr>
        <w:numPr>
          <w:ilvl w:val="1"/>
          <w:numId w:val="28"/>
        </w:numPr>
        <w:tabs>
          <w:tab w:val="left" w:pos="1134"/>
        </w:tabs>
        <w:spacing w:after="0" w:line="240" w:lineRule="auto"/>
        <w:ind w:left="0" w:firstLine="709"/>
        <w:rPr>
          <w:szCs w:val="28"/>
        </w:rPr>
      </w:pPr>
      <w:r w:rsidRPr="00E23D9C">
        <w:rPr>
          <w:rFonts w:cs="Times New Roman"/>
          <w:color w:val="000000"/>
          <w:szCs w:val="28"/>
        </w:rPr>
        <w:t xml:space="preserve">шифрование текста с использованием алгоритмов Цезаря, </w:t>
      </w:r>
      <w:proofErr w:type="spellStart"/>
      <w:r w:rsidRPr="00E23D9C">
        <w:rPr>
          <w:rFonts w:cs="Times New Roman"/>
          <w:color w:val="000000"/>
          <w:szCs w:val="28"/>
        </w:rPr>
        <w:t>Атбаш</w:t>
      </w:r>
      <w:proofErr w:type="spellEnd"/>
      <w:r w:rsidRPr="00E23D9C">
        <w:rPr>
          <w:rFonts w:cs="Times New Roman"/>
          <w:color w:val="000000"/>
          <w:szCs w:val="28"/>
        </w:rPr>
        <w:t xml:space="preserve"> и Бэкона;</w:t>
      </w:r>
    </w:p>
    <w:p w14:paraId="69094707" w14:textId="77777777" w:rsidR="00FB7042" w:rsidRPr="00E23D9C" w:rsidRDefault="00FB7042" w:rsidP="00E23D9C">
      <w:pPr>
        <w:numPr>
          <w:ilvl w:val="1"/>
          <w:numId w:val="28"/>
        </w:numPr>
        <w:tabs>
          <w:tab w:val="left" w:pos="1134"/>
        </w:tabs>
        <w:spacing w:after="0" w:line="240" w:lineRule="auto"/>
        <w:ind w:left="0" w:firstLine="709"/>
        <w:rPr>
          <w:szCs w:val="28"/>
        </w:rPr>
      </w:pPr>
      <w:r w:rsidRPr="00E23D9C">
        <w:rPr>
          <w:rFonts w:cs="Times New Roman"/>
          <w:color w:val="000000"/>
          <w:szCs w:val="28"/>
        </w:rPr>
        <w:t>дешифрование текста, зашифрованного любым из реализованных алгоритмов;</w:t>
      </w:r>
    </w:p>
    <w:p w14:paraId="23F6BE0C" w14:textId="77777777" w:rsidR="00FB7042" w:rsidRPr="00E23D9C" w:rsidRDefault="00FB7042" w:rsidP="00E23D9C">
      <w:pPr>
        <w:numPr>
          <w:ilvl w:val="1"/>
          <w:numId w:val="28"/>
        </w:numPr>
        <w:tabs>
          <w:tab w:val="left" w:pos="1134"/>
        </w:tabs>
        <w:spacing w:after="0" w:line="240" w:lineRule="auto"/>
        <w:ind w:left="0" w:firstLine="709"/>
        <w:rPr>
          <w:szCs w:val="28"/>
        </w:rPr>
      </w:pPr>
      <w:r w:rsidRPr="00E23D9C">
        <w:rPr>
          <w:rFonts w:cs="Times New Roman"/>
          <w:color w:val="000000"/>
          <w:szCs w:val="28"/>
        </w:rPr>
        <w:t>выбор действия (зашифровать / расшифровать) через графический интерфейс;</w:t>
      </w:r>
    </w:p>
    <w:p w14:paraId="4BE5986B" w14:textId="77777777" w:rsidR="00FB7042" w:rsidRPr="00E23D9C" w:rsidRDefault="00FB7042" w:rsidP="00E23D9C">
      <w:pPr>
        <w:numPr>
          <w:ilvl w:val="1"/>
          <w:numId w:val="28"/>
        </w:numPr>
        <w:tabs>
          <w:tab w:val="left" w:pos="1134"/>
        </w:tabs>
        <w:spacing w:after="0" w:line="240" w:lineRule="auto"/>
        <w:ind w:left="0" w:firstLine="709"/>
        <w:rPr>
          <w:szCs w:val="28"/>
        </w:rPr>
      </w:pPr>
      <w:r w:rsidRPr="00E23D9C">
        <w:rPr>
          <w:rFonts w:cs="Times New Roman"/>
          <w:color w:val="000000"/>
          <w:szCs w:val="28"/>
        </w:rPr>
        <w:t>отображение исходного и результирующего текста в многострочных текстовых полях;</w:t>
      </w:r>
    </w:p>
    <w:p w14:paraId="6742C23B" w14:textId="7AE4B8D7" w:rsidR="00FB7042" w:rsidRPr="00F60DDE" w:rsidRDefault="00FB7042" w:rsidP="00F60DDE">
      <w:pPr>
        <w:numPr>
          <w:ilvl w:val="1"/>
          <w:numId w:val="28"/>
        </w:numPr>
        <w:tabs>
          <w:tab w:val="left" w:pos="1134"/>
        </w:tabs>
        <w:spacing w:after="0" w:line="240" w:lineRule="auto"/>
        <w:ind w:left="0" w:firstLine="709"/>
        <w:rPr>
          <w:szCs w:val="28"/>
        </w:rPr>
      </w:pPr>
      <w:r w:rsidRPr="00E23D9C">
        <w:rPr>
          <w:rFonts w:cs="Times New Roman"/>
          <w:color w:val="000000"/>
          <w:szCs w:val="28"/>
        </w:rPr>
        <w:t>интуитивно понятное управление с помощью кнопок и радио-кнопок</w:t>
      </w:r>
    </w:p>
    <w:p w14:paraId="07224580" w14:textId="77777777" w:rsidR="00FB7042" w:rsidRDefault="00FB7042" w:rsidP="00FB7042">
      <w:pPr>
        <w:spacing w:after="0" w:line="240" w:lineRule="auto"/>
        <w:ind w:firstLine="709"/>
        <w:jc w:val="both"/>
      </w:pPr>
    </w:p>
    <w:p w14:paraId="48D100D6" w14:textId="77777777" w:rsidR="00FB7042" w:rsidRPr="00396DA7" w:rsidRDefault="00FB7042" w:rsidP="00FB7042">
      <w:pPr>
        <w:spacing w:after="0" w:line="240" w:lineRule="auto"/>
        <w:ind w:firstLine="709"/>
        <w:jc w:val="both"/>
      </w:pPr>
    </w:p>
    <w:p w14:paraId="1519FA92" w14:textId="77777777" w:rsidR="00FB7042" w:rsidRPr="009F68E2" w:rsidRDefault="00FB7042" w:rsidP="00FB7042">
      <w:pPr>
        <w:pStyle w:val="2"/>
        <w:jc w:val="both"/>
      </w:pPr>
      <w:bookmarkStart w:id="15" w:name="_Toc191392410"/>
      <w:bookmarkStart w:id="16" w:name="_Toc191392463"/>
      <w:bookmarkStart w:id="17" w:name="_Toc221608838"/>
      <w:bookmarkStart w:id="18" w:name="_Toc231379958"/>
      <w:r>
        <w:t xml:space="preserve">1.3 </w:t>
      </w:r>
      <w:bookmarkEnd w:id="15"/>
      <w:bookmarkEnd w:id="16"/>
      <w:bookmarkEnd w:id="17"/>
      <w:r>
        <w:t>Уровень подготовки пользователя</w:t>
      </w:r>
      <w:bookmarkEnd w:id="18"/>
    </w:p>
    <w:p w14:paraId="20AE6AF0" w14:textId="77777777" w:rsidR="00FB7042" w:rsidRPr="002B6D07" w:rsidRDefault="00FB7042" w:rsidP="00FB7042">
      <w:pPr>
        <w:spacing w:after="0" w:line="240" w:lineRule="auto"/>
        <w:ind w:firstLine="709"/>
        <w:jc w:val="both"/>
      </w:pPr>
    </w:p>
    <w:p w14:paraId="5E493FFE" w14:textId="77777777" w:rsidR="00FB7042" w:rsidRDefault="00FB7042" w:rsidP="00FB7042">
      <w:pPr>
        <w:spacing w:after="0" w:line="240" w:lineRule="auto"/>
        <w:ind w:firstLine="709"/>
        <w:jc w:val="both"/>
      </w:pPr>
    </w:p>
    <w:p w14:paraId="40CFC4AD" w14:textId="77777777" w:rsidR="00FB7042" w:rsidRPr="00E23D9C" w:rsidRDefault="00FB7042" w:rsidP="00E23D9C">
      <w:pPr>
        <w:numPr>
          <w:ilvl w:val="1"/>
          <w:numId w:val="28"/>
        </w:numPr>
        <w:tabs>
          <w:tab w:val="left" w:pos="1134"/>
        </w:tabs>
        <w:spacing w:after="0" w:line="240" w:lineRule="auto"/>
        <w:ind w:left="0" w:firstLine="709"/>
        <w:rPr>
          <w:rFonts w:cs="Times New Roman"/>
          <w:color w:val="000000"/>
          <w:szCs w:val="28"/>
        </w:rPr>
      </w:pPr>
      <w:r w:rsidRPr="00E23D9C">
        <w:rPr>
          <w:rFonts w:cs="Times New Roman"/>
          <w:color w:val="000000"/>
          <w:szCs w:val="28"/>
        </w:rPr>
        <w:t>для работы с автоматизированной системой «Шифровальщик» пользователь должен обладать следующими минимальными навыками и знаниями:</w:t>
      </w:r>
    </w:p>
    <w:p w14:paraId="7DB8E9C0" w14:textId="77777777" w:rsidR="00FB7042" w:rsidRPr="00E23D9C" w:rsidRDefault="00FB7042" w:rsidP="00E23D9C">
      <w:pPr>
        <w:numPr>
          <w:ilvl w:val="1"/>
          <w:numId w:val="28"/>
        </w:numPr>
        <w:tabs>
          <w:tab w:val="left" w:pos="1134"/>
        </w:tabs>
        <w:spacing w:after="0" w:line="240" w:lineRule="auto"/>
        <w:ind w:left="0" w:firstLine="709"/>
        <w:rPr>
          <w:rFonts w:cs="Times New Roman"/>
          <w:color w:val="000000"/>
          <w:szCs w:val="28"/>
        </w:rPr>
      </w:pPr>
      <w:r w:rsidRPr="00E23D9C">
        <w:rPr>
          <w:rFonts w:cs="Times New Roman"/>
          <w:color w:val="000000"/>
          <w:szCs w:val="28"/>
        </w:rPr>
        <w:t>уверенное пользование персональным компьютером на базе операционной системы Windows 10/11 или Linux;</w:t>
      </w:r>
    </w:p>
    <w:p w14:paraId="39EC60D6" w14:textId="77777777" w:rsidR="00FB7042" w:rsidRPr="00E23D9C" w:rsidRDefault="00FB7042" w:rsidP="00E23D9C">
      <w:pPr>
        <w:numPr>
          <w:ilvl w:val="1"/>
          <w:numId w:val="28"/>
        </w:numPr>
        <w:tabs>
          <w:tab w:val="left" w:pos="1134"/>
        </w:tabs>
        <w:spacing w:after="0" w:line="240" w:lineRule="auto"/>
        <w:ind w:left="0" w:firstLine="709"/>
        <w:rPr>
          <w:rFonts w:cs="Times New Roman"/>
          <w:color w:val="000000"/>
          <w:szCs w:val="28"/>
        </w:rPr>
      </w:pPr>
      <w:r w:rsidRPr="00E23D9C">
        <w:rPr>
          <w:rFonts w:cs="Times New Roman"/>
          <w:color w:val="000000"/>
          <w:szCs w:val="28"/>
        </w:rPr>
        <w:t>умение запускать приложения и работать с графическим интерфейсом (кнопки, поля ввода, выбор опций);</w:t>
      </w:r>
    </w:p>
    <w:p w14:paraId="3C4BD5C6" w14:textId="77777777" w:rsidR="00FB7042" w:rsidRPr="00E23D9C" w:rsidRDefault="00FB7042" w:rsidP="00E23D9C">
      <w:pPr>
        <w:numPr>
          <w:ilvl w:val="1"/>
          <w:numId w:val="28"/>
        </w:numPr>
        <w:tabs>
          <w:tab w:val="left" w:pos="1134"/>
        </w:tabs>
        <w:spacing w:after="0" w:line="240" w:lineRule="auto"/>
        <w:ind w:left="0" w:firstLine="709"/>
        <w:rPr>
          <w:rFonts w:cs="Times New Roman"/>
          <w:color w:val="000000"/>
          <w:szCs w:val="28"/>
        </w:rPr>
      </w:pPr>
      <w:r w:rsidRPr="00E23D9C">
        <w:rPr>
          <w:rFonts w:cs="Times New Roman"/>
          <w:color w:val="000000"/>
          <w:szCs w:val="28"/>
        </w:rPr>
        <w:t>базовое понимание понятий «шифрование» и «дешифрование» для корректного выбора режима работы;</w:t>
      </w:r>
    </w:p>
    <w:p w14:paraId="4454D336" w14:textId="77777777" w:rsidR="00FB7042" w:rsidRPr="00E23D9C" w:rsidRDefault="00FB7042" w:rsidP="00E23D9C">
      <w:pPr>
        <w:numPr>
          <w:ilvl w:val="1"/>
          <w:numId w:val="28"/>
        </w:numPr>
        <w:tabs>
          <w:tab w:val="left" w:pos="1134"/>
        </w:tabs>
        <w:spacing w:after="0" w:line="240" w:lineRule="auto"/>
        <w:ind w:left="0" w:firstLine="709"/>
        <w:rPr>
          <w:rFonts w:cs="Times New Roman"/>
          <w:color w:val="000000"/>
          <w:szCs w:val="28"/>
        </w:rPr>
      </w:pPr>
      <w:r w:rsidRPr="00E23D9C">
        <w:rPr>
          <w:rFonts w:cs="Times New Roman"/>
          <w:color w:val="000000"/>
          <w:szCs w:val="28"/>
        </w:rPr>
        <w:lastRenderedPageBreak/>
        <w:t>навыки копирования и вставки текста (</w:t>
      </w:r>
      <w:proofErr w:type="spellStart"/>
      <w:r w:rsidRPr="00E23D9C">
        <w:rPr>
          <w:rFonts w:cs="Times New Roman"/>
          <w:color w:val="000000"/>
          <w:szCs w:val="28"/>
        </w:rPr>
        <w:t>Ctrl+C</w:t>
      </w:r>
      <w:proofErr w:type="spellEnd"/>
      <w:r w:rsidRPr="00E23D9C">
        <w:rPr>
          <w:rFonts w:cs="Times New Roman"/>
          <w:color w:val="000000"/>
          <w:szCs w:val="28"/>
        </w:rPr>
        <w:t xml:space="preserve"> / </w:t>
      </w:r>
      <w:proofErr w:type="spellStart"/>
      <w:r w:rsidRPr="00E23D9C">
        <w:rPr>
          <w:rFonts w:cs="Times New Roman"/>
          <w:color w:val="000000"/>
          <w:szCs w:val="28"/>
        </w:rPr>
        <w:t>Ctrl+V</w:t>
      </w:r>
      <w:proofErr w:type="spellEnd"/>
      <w:r w:rsidRPr="00E23D9C">
        <w:rPr>
          <w:rFonts w:cs="Times New Roman"/>
          <w:color w:val="000000"/>
          <w:szCs w:val="28"/>
        </w:rPr>
        <w:t>) для работы с исходными и зашифрованными данными;</w:t>
      </w:r>
    </w:p>
    <w:p w14:paraId="0537A6FF" w14:textId="77777777" w:rsidR="00FB7042" w:rsidRPr="00E23D9C" w:rsidRDefault="00FB7042" w:rsidP="00E23D9C">
      <w:pPr>
        <w:numPr>
          <w:ilvl w:val="1"/>
          <w:numId w:val="28"/>
        </w:numPr>
        <w:tabs>
          <w:tab w:val="left" w:pos="1134"/>
        </w:tabs>
        <w:spacing w:after="0" w:line="240" w:lineRule="auto"/>
        <w:ind w:left="0" w:firstLine="709"/>
        <w:rPr>
          <w:rFonts w:cs="Times New Roman"/>
          <w:color w:val="000000"/>
          <w:szCs w:val="28"/>
        </w:rPr>
      </w:pPr>
      <w:r w:rsidRPr="00E23D9C">
        <w:rPr>
          <w:rFonts w:cs="Times New Roman"/>
          <w:color w:val="000000"/>
          <w:szCs w:val="28"/>
        </w:rPr>
        <w:t>специальной криптографической подготовки не требуется — система ориентирована на неподготовленного пользователя.</w:t>
      </w:r>
    </w:p>
    <w:p w14:paraId="430E3916" w14:textId="77777777" w:rsidR="00FB7042" w:rsidRPr="00E23D9C" w:rsidRDefault="00FB7042" w:rsidP="00E23D9C">
      <w:pPr>
        <w:numPr>
          <w:ilvl w:val="1"/>
          <w:numId w:val="28"/>
        </w:numPr>
        <w:tabs>
          <w:tab w:val="left" w:pos="1134"/>
        </w:tabs>
        <w:spacing w:after="0" w:line="240" w:lineRule="auto"/>
        <w:ind w:left="0" w:firstLine="709"/>
        <w:rPr>
          <w:rFonts w:cs="Times New Roman"/>
          <w:color w:val="000000"/>
          <w:szCs w:val="28"/>
        </w:rPr>
      </w:pPr>
      <w:r w:rsidRPr="00E23D9C">
        <w:rPr>
          <w:rFonts w:cs="Times New Roman"/>
          <w:color w:val="000000"/>
          <w:szCs w:val="28"/>
        </w:rPr>
        <w:t>дополнительное обучение обеспечивается встроенным руководством пользователя.</w:t>
      </w:r>
    </w:p>
    <w:p w14:paraId="2B0ED825" w14:textId="77777777" w:rsidR="00FB7042" w:rsidRPr="00133DC5" w:rsidRDefault="00FB7042" w:rsidP="00FB7042">
      <w:pPr>
        <w:spacing w:after="0" w:line="240" w:lineRule="auto"/>
        <w:ind w:firstLine="709"/>
        <w:jc w:val="both"/>
      </w:pPr>
    </w:p>
    <w:p w14:paraId="7386BF3B" w14:textId="77777777" w:rsidR="00FB7042" w:rsidRPr="00133DC5" w:rsidRDefault="00FB7042" w:rsidP="00FB7042">
      <w:pPr>
        <w:spacing w:after="0" w:line="240" w:lineRule="auto"/>
        <w:ind w:firstLine="709"/>
        <w:jc w:val="both"/>
      </w:pPr>
    </w:p>
    <w:p w14:paraId="136338B1" w14:textId="77777777" w:rsidR="00FB7042" w:rsidRPr="009F68E2" w:rsidRDefault="00FB7042" w:rsidP="00FB7042">
      <w:pPr>
        <w:pStyle w:val="2"/>
        <w:jc w:val="both"/>
      </w:pPr>
      <w:bookmarkStart w:id="19" w:name="_Toc221608839"/>
      <w:bookmarkStart w:id="20" w:name="_Toc231379959"/>
      <w:r>
        <w:t xml:space="preserve">1.4 </w:t>
      </w:r>
      <w:bookmarkEnd w:id="19"/>
      <w:r>
        <w:t>Перечень эксплуатационной документации</w:t>
      </w:r>
      <w:bookmarkEnd w:id="20"/>
    </w:p>
    <w:p w14:paraId="60829453" w14:textId="77777777" w:rsidR="00FB7042" w:rsidRPr="00F2178B" w:rsidRDefault="00FB7042" w:rsidP="00FB7042">
      <w:pPr>
        <w:spacing w:after="0" w:line="240" w:lineRule="auto"/>
        <w:ind w:firstLine="709"/>
        <w:jc w:val="both"/>
      </w:pPr>
    </w:p>
    <w:p w14:paraId="0C810C92" w14:textId="77777777" w:rsidR="00FB7042" w:rsidRDefault="00FB7042" w:rsidP="00FB7042">
      <w:pPr>
        <w:spacing w:after="0" w:line="240" w:lineRule="auto"/>
        <w:ind w:firstLine="709"/>
        <w:jc w:val="both"/>
      </w:pPr>
    </w:p>
    <w:p w14:paraId="19F85781" w14:textId="77777777" w:rsidR="00FB7042" w:rsidRPr="00E23D9C" w:rsidRDefault="00FB7042" w:rsidP="00E23D9C">
      <w:pPr>
        <w:spacing w:after="0" w:line="240" w:lineRule="auto"/>
        <w:ind w:firstLine="709"/>
        <w:jc w:val="both"/>
        <w:rPr>
          <w:szCs w:val="28"/>
        </w:rPr>
      </w:pPr>
      <w:r w:rsidRPr="00E23D9C">
        <w:rPr>
          <w:rFonts w:cs="Times New Roman"/>
          <w:color w:val="000000"/>
          <w:szCs w:val="28"/>
        </w:rPr>
        <w:t xml:space="preserve">В состав  </w:t>
      </w:r>
      <w:proofErr w:type="spellStart"/>
      <w:r w:rsidRPr="00E23D9C">
        <w:rPr>
          <w:rFonts w:cs="Times New Roman"/>
          <w:color w:val="000000"/>
          <w:szCs w:val="28"/>
        </w:rPr>
        <w:t>эксплутационной</w:t>
      </w:r>
      <w:proofErr w:type="spellEnd"/>
      <w:r w:rsidRPr="00E23D9C">
        <w:rPr>
          <w:rFonts w:cs="Times New Roman"/>
          <w:color w:val="000000"/>
          <w:szCs w:val="28"/>
        </w:rPr>
        <w:t xml:space="preserve"> документации входит:</w:t>
      </w:r>
    </w:p>
    <w:p w14:paraId="6741AA4E" w14:textId="77777777" w:rsidR="00FB7042" w:rsidRPr="00E23D9C" w:rsidRDefault="00FB7042" w:rsidP="00E23D9C">
      <w:pPr>
        <w:numPr>
          <w:ilvl w:val="0"/>
          <w:numId w:val="11"/>
        </w:num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E23D9C">
        <w:rPr>
          <w:rFonts w:cs="Times New Roman"/>
          <w:color w:val="000000"/>
          <w:szCs w:val="28"/>
        </w:rPr>
        <w:t>Настоящее Руководство пользователя</w:t>
      </w:r>
    </w:p>
    <w:p w14:paraId="5D2F6640" w14:textId="77777777" w:rsidR="00FB7042" w:rsidRPr="00E23D9C" w:rsidRDefault="00FB7042" w:rsidP="00E23D9C">
      <w:pPr>
        <w:numPr>
          <w:ilvl w:val="0"/>
          <w:numId w:val="11"/>
        </w:num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E23D9C">
        <w:rPr>
          <w:rFonts w:cs="Times New Roman"/>
          <w:color w:val="000000"/>
          <w:szCs w:val="28"/>
        </w:rPr>
        <w:t>Пояснительная записка в курсовой работе</w:t>
      </w:r>
    </w:p>
    <w:p w14:paraId="4A37831E" w14:textId="7E727F03" w:rsidR="00FB7042" w:rsidRPr="00E23D9C" w:rsidRDefault="00FB7042" w:rsidP="00E23D9C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E23D9C">
        <w:rPr>
          <w:rFonts w:cs="Times New Roman"/>
          <w:color w:val="000000"/>
          <w:szCs w:val="28"/>
        </w:rPr>
        <w:t>Файл README.md</w:t>
      </w:r>
    </w:p>
    <w:p w14:paraId="4EADDFB4" w14:textId="77777777" w:rsidR="00FB7042" w:rsidRPr="00FF2C44" w:rsidRDefault="00FB7042" w:rsidP="00FB7042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7F6BD301" w14:textId="77777777" w:rsidR="00FB7042" w:rsidRDefault="00FB7042" w:rsidP="00FB7042">
      <w:pPr>
        <w:pStyle w:val="1"/>
        <w:spacing w:after="0"/>
        <w:jc w:val="both"/>
        <w:rPr>
          <w:szCs w:val="32"/>
        </w:rPr>
      </w:pPr>
      <w:bookmarkStart w:id="21" w:name="_Toc191392411"/>
      <w:bookmarkStart w:id="22" w:name="_Toc191392464"/>
      <w:bookmarkStart w:id="23" w:name="_Toc221608840"/>
      <w:bookmarkStart w:id="24" w:name="_Toc231379960"/>
      <w:r w:rsidRPr="00FE682D">
        <w:t xml:space="preserve">2 </w:t>
      </w:r>
      <w:bookmarkEnd w:id="21"/>
      <w:bookmarkEnd w:id="22"/>
      <w:bookmarkEnd w:id="23"/>
      <w:r>
        <w:t>Назначения и условия применения</w:t>
      </w:r>
      <w:bookmarkEnd w:id="24"/>
    </w:p>
    <w:p w14:paraId="668ACCAA" w14:textId="77777777" w:rsidR="00FB7042" w:rsidRDefault="00FB7042" w:rsidP="00FB7042">
      <w:pPr>
        <w:spacing w:after="0" w:line="240" w:lineRule="auto"/>
        <w:ind w:firstLine="709"/>
        <w:jc w:val="both"/>
      </w:pPr>
    </w:p>
    <w:p w14:paraId="75DA86F9" w14:textId="77777777" w:rsidR="00FB7042" w:rsidRDefault="00FB7042" w:rsidP="00FB7042">
      <w:pPr>
        <w:spacing w:after="0" w:line="240" w:lineRule="auto"/>
        <w:ind w:firstLine="709"/>
        <w:jc w:val="both"/>
      </w:pPr>
    </w:p>
    <w:p w14:paraId="1BCD36E8" w14:textId="60FB85F7" w:rsidR="00FB7042" w:rsidRPr="00E23D9C" w:rsidRDefault="00FB7042" w:rsidP="00E23D9C">
      <w:pPr>
        <w:spacing w:after="0" w:line="240" w:lineRule="auto"/>
        <w:ind w:firstLine="709"/>
        <w:jc w:val="both"/>
        <w:rPr>
          <w:szCs w:val="28"/>
        </w:rPr>
      </w:pPr>
      <w:r w:rsidRPr="00E23D9C">
        <w:rPr>
          <w:rFonts w:cs="Times New Roman"/>
          <w:color w:val="000000"/>
          <w:szCs w:val="28"/>
        </w:rPr>
        <w:t>Виды деятельности и функции, для автоматизации которых предназначено средство автоматизации:</w:t>
      </w:r>
    </w:p>
    <w:p w14:paraId="2AC0172F" w14:textId="77777777" w:rsidR="00FB7042" w:rsidRPr="00E23D9C" w:rsidRDefault="00FB7042" w:rsidP="00E23D9C">
      <w:pPr>
        <w:numPr>
          <w:ilvl w:val="1"/>
          <w:numId w:val="12"/>
        </w:numPr>
        <w:spacing w:after="0" w:line="240" w:lineRule="auto"/>
        <w:ind w:left="0" w:firstLine="709"/>
        <w:jc w:val="both"/>
        <w:rPr>
          <w:szCs w:val="28"/>
        </w:rPr>
      </w:pPr>
      <w:r w:rsidRPr="00E23D9C">
        <w:rPr>
          <w:rFonts w:cs="Times New Roman"/>
          <w:color w:val="000000"/>
          <w:szCs w:val="28"/>
        </w:rPr>
        <w:t>Автоматизированная система «Шифровальщик» предназначена для автоматизации следующих видов деятельности и функций:</w:t>
      </w:r>
    </w:p>
    <w:p w14:paraId="264622B1" w14:textId="77777777" w:rsidR="00FB7042" w:rsidRPr="00E23D9C" w:rsidRDefault="00FB7042" w:rsidP="00E23D9C">
      <w:pPr>
        <w:numPr>
          <w:ilvl w:val="1"/>
          <w:numId w:val="12"/>
        </w:numPr>
        <w:spacing w:after="0" w:line="240" w:lineRule="auto"/>
        <w:ind w:left="0" w:firstLine="709"/>
        <w:jc w:val="both"/>
        <w:rPr>
          <w:szCs w:val="28"/>
        </w:rPr>
      </w:pPr>
      <w:r w:rsidRPr="00E23D9C">
        <w:rPr>
          <w:rFonts w:cs="Times New Roman"/>
          <w:color w:val="000000"/>
          <w:szCs w:val="28"/>
        </w:rPr>
        <w:t>защита текстовой информации путём криптографического преобразования (шифрование);</w:t>
      </w:r>
    </w:p>
    <w:p w14:paraId="6BADB81D" w14:textId="77777777" w:rsidR="00FB7042" w:rsidRPr="00E23D9C" w:rsidRDefault="00FB7042" w:rsidP="00E23D9C">
      <w:pPr>
        <w:numPr>
          <w:ilvl w:val="1"/>
          <w:numId w:val="12"/>
        </w:numPr>
        <w:spacing w:after="0" w:line="240" w:lineRule="auto"/>
        <w:ind w:left="0" w:firstLine="709"/>
        <w:jc w:val="both"/>
        <w:rPr>
          <w:szCs w:val="28"/>
        </w:rPr>
      </w:pPr>
      <w:r w:rsidRPr="00E23D9C">
        <w:rPr>
          <w:rFonts w:cs="Times New Roman"/>
          <w:color w:val="000000"/>
          <w:szCs w:val="28"/>
        </w:rPr>
        <w:t>восстановление исходного текста из зашифрованного вида (дешифрование);</w:t>
      </w:r>
    </w:p>
    <w:p w14:paraId="027D2C3F" w14:textId="77777777" w:rsidR="00FB7042" w:rsidRPr="00E23D9C" w:rsidRDefault="00FB7042" w:rsidP="00E23D9C">
      <w:pPr>
        <w:numPr>
          <w:ilvl w:val="1"/>
          <w:numId w:val="12"/>
        </w:numPr>
        <w:spacing w:after="0" w:line="240" w:lineRule="auto"/>
        <w:ind w:left="0" w:firstLine="709"/>
        <w:jc w:val="both"/>
        <w:rPr>
          <w:szCs w:val="28"/>
        </w:rPr>
      </w:pPr>
      <w:r w:rsidRPr="00E23D9C">
        <w:rPr>
          <w:rFonts w:cs="Times New Roman"/>
          <w:color w:val="000000"/>
          <w:szCs w:val="28"/>
        </w:rPr>
        <w:t>обеспечение конфиденциальности данных при их хранении на локальном носителе;</w:t>
      </w:r>
    </w:p>
    <w:p w14:paraId="17171C2B" w14:textId="77777777" w:rsidR="00FB7042" w:rsidRPr="00E23D9C" w:rsidRDefault="00FB7042" w:rsidP="00E23D9C">
      <w:pPr>
        <w:numPr>
          <w:ilvl w:val="1"/>
          <w:numId w:val="12"/>
        </w:numPr>
        <w:spacing w:after="0" w:line="240" w:lineRule="auto"/>
        <w:ind w:left="0" w:firstLine="709"/>
        <w:jc w:val="both"/>
        <w:rPr>
          <w:szCs w:val="28"/>
        </w:rPr>
      </w:pPr>
      <w:r w:rsidRPr="00E23D9C">
        <w:rPr>
          <w:rFonts w:cs="Times New Roman"/>
          <w:color w:val="000000"/>
          <w:szCs w:val="28"/>
        </w:rPr>
        <w:t>безопасный обмен текстовыми сообщениями между пользователями (при использовании в паре);</w:t>
      </w:r>
    </w:p>
    <w:p w14:paraId="6CA068B3" w14:textId="77777777" w:rsidR="00FB7042" w:rsidRPr="00E23D9C" w:rsidRDefault="00FB7042" w:rsidP="00E23D9C">
      <w:pPr>
        <w:numPr>
          <w:ilvl w:val="1"/>
          <w:numId w:val="12"/>
        </w:numPr>
        <w:spacing w:after="0" w:line="240" w:lineRule="auto"/>
        <w:ind w:left="0" w:firstLine="709"/>
        <w:jc w:val="both"/>
        <w:rPr>
          <w:szCs w:val="28"/>
        </w:rPr>
      </w:pPr>
      <w:r w:rsidRPr="00E23D9C">
        <w:rPr>
          <w:rFonts w:cs="Times New Roman"/>
          <w:color w:val="000000"/>
          <w:szCs w:val="28"/>
        </w:rPr>
        <w:t>обучение основам криптографии в образовательных учреждениях.</w:t>
      </w:r>
    </w:p>
    <w:p w14:paraId="60DD8C04" w14:textId="77777777" w:rsidR="00FB7042" w:rsidRPr="00E23D9C" w:rsidRDefault="00FB7042" w:rsidP="00E23D9C">
      <w:pPr>
        <w:numPr>
          <w:ilvl w:val="1"/>
          <w:numId w:val="12"/>
        </w:numPr>
        <w:spacing w:after="0" w:line="240" w:lineRule="auto"/>
        <w:ind w:left="0" w:firstLine="709"/>
        <w:jc w:val="both"/>
        <w:rPr>
          <w:szCs w:val="28"/>
        </w:rPr>
      </w:pPr>
      <w:r w:rsidRPr="00E23D9C">
        <w:rPr>
          <w:rFonts w:cs="Times New Roman"/>
          <w:color w:val="000000"/>
          <w:szCs w:val="28"/>
        </w:rPr>
        <w:t>2) Условия, при соблюдении которых обеспечивается применение средства автоматизации в соответствии с назначением:</w:t>
      </w:r>
    </w:p>
    <w:p w14:paraId="2E51725C" w14:textId="77777777" w:rsidR="00FB7042" w:rsidRPr="00E23D9C" w:rsidRDefault="00FB7042" w:rsidP="00E23D9C">
      <w:pPr>
        <w:numPr>
          <w:ilvl w:val="1"/>
          <w:numId w:val="12"/>
        </w:numPr>
        <w:spacing w:after="0" w:line="240" w:lineRule="auto"/>
        <w:ind w:left="0" w:firstLine="709"/>
        <w:jc w:val="both"/>
        <w:rPr>
          <w:szCs w:val="28"/>
        </w:rPr>
      </w:pPr>
      <w:r w:rsidRPr="00E23D9C">
        <w:rPr>
          <w:rFonts w:cs="Times New Roman"/>
          <w:color w:val="000000"/>
          <w:szCs w:val="28"/>
        </w:rPr>
        <w:t>Технические условия: персональный компьютер с процессором не ниже Intel Core i3 или аналогом AMD, объёмом оперативной памяти не менее 4 ГБ, свободным дисковым пространством не менее 1 ГБ, монитором с разрешением не ниже 1920×1080 пикселей.</w:t>
      </w:r>
    </w:p>
    <w:p w14:paraId="059D0566" w14:textId="77777777" w:rsidR="00FB7042" w:rsidRPr="00E23D9C" w:rsidRDefault="00FB7042" w:rsidP="00E23D9C">
      <w:pPr>
        <w:numPr>
          <w:ilvl w:val="1"/>
          <w:numId w:val="12"/>
        </w:numPr>
        <w:spacing w:after="0" w:line="240" w:lineRule="auto"/>
        <w:ind w:left="0" w:firstLine="709"/>
        <w:jc w:val="both"/>
        <w:rPr>
          <w:szCs w:val="28"/>
        </w:rPr>
      </w:pPr>
      <w:r w:rsidRPr="00E23D9C">
        <w:rPr>
          <w:rFonts w:cs="Times New Roman"/>
          <w:color w:val="000000"/>
          <w:szCs w:val="28"/>
        </w:rPr>
        <w:t>Программные условия: операционная система Windows 10/11 или Linux (ядро не ниже 5.0); наличие установленной платформы .NET (версия не ниже 6.0); отсутствие конфликтующего антивирусного ПО, блокирующего работу приложения.</w:t>
      </w:r>
    </w:p>
    <w:p w14:paraId="73E4C297" w14:textId="77777777" w:rsidR="00FB7042" w:rsidRPr="00E23D9C" w:rsidRDefault="00FB7042" w:rsidP="00E23D9C">
      <w:pPr>
        <w:numPr>
          <w:ilvl w:val="1"/>
          <w:numId w:val="12"/>
        </w:numPr>
        <w:spacing w:after="0" w:line="240" w:lineRule="auto"/>
        <w:ind w:left="0" w:firstLine="709"/>
        <w:jc w:val="both"/>
        <w:rPr>
          <w:szCs w:val="28"/>
        </w:rPr>
      </w:pPr>
      <w:r w:rsidRPr="00E23D9C">
        <w:rPr>
          <w:rFonts w:cs="Times New Roman"/>
          <w:color w:val="000000"/>
          <w:szCs w:val="28"/>
        </w:rPr>
        <w:t xml:space="preserve">Информационные условия: входные данные — текстовые файлы в кодировке UTF-8 или текст, вводимый пользователем вручную; выходные данные — </w:t>
      </w:r>
      <w:r w:rsidRPr="00E23D9C">
        <w:rPr>
          <w:rFonts w:cs="Times New Roman"/>
          <w:color w:val="000000"/>
          <w:szCs w:val="28"/>
        </w:rPr>
        <w:lastRenderedPageBreak/>
        <w:t>зашифрованный/расшифрованный текст, отображаемый в интерфейсе или сохраняемый в файл.</w:t>
      </w:r>
    </w:p>
    <w:p w14:paraId="48B22F0A" w14:textId="2A09FEF6" w:rsidR="00FB7042" w:rsidRPr="00E23D9C" w:rsidRDefault="00FB7042" w:rsidP="00E23D9C">
      <w:pPr>
        <w:spacing w:after="0" w:line="240" w:lineRule="auto"/>
        <w:ind w:firstLine="709"/>
        <w:jc w:val="both"/>
        <w:rPr>
          <w:szCs w:val="28"/>
        </w:rPr>
      </w:pPr>
      <w:r w:rsidRPr="00E23D9C">
        <w:rPr>
          <w:rFonts w:cs="Times New Roman"/>
          <w:color w:val="000000"/>
          <w:szCs w:val="28"/>
        </w:rPr>
        <w:t>Кадровые условия: пользователь должен обладать базовыми навыками работы с ПК (уровень подготовки не ниже начинающего); администратор системы — наличие знаний по установке и сопровождению программного обеспечения на платформе Windows/Linux.</w:t>
      </w:r>
    </w:p>
    <w:p w14:paraId="76C37097" w14:textId="77777777" w:rsidR="00FB7042" w:rsidRDefault="00FB7042" w:rsidP="00FB7042">
      <w:pPr>
        <w:spacing w:after="0" w:line="240" w:lineRule="auto"/>
        <w:ind w:firstLine="709"/>
        <w:jc w:val="both"/>
      </w:pPr>
    </w:p>
    <w:p w14:paraId="42C34884" w14:textId="77777777" w:rsidR="00FB7042" w:rsidRDefault="00FB7042" w:rsidP="00FB7042">
      <w:pPr>
        <w:pStyle w:val="1"/>
        <w:spacing w:after="0"/>
        <w:jc w:val="both"/>
        <w:rPr>
          <w:szCs w:val="32"/>
        </w:rPr>
      </w:pPr>
      <w:bookmarkStart w:id="25" w:name="_Toc231379961"/>
      <w:r>
        <w:t>3</w:t>
      </w:r>
      <w:r w:rsidRPr="00FE682D">
        <w:t xml:space="preserve"> </w:t>
      </w:r>
      <w:r>
        <w:t>Подготовка к работе</w:t>
      </w:r>
      <w:bookmarkEnd w:id="25"/>
    </w:p>
    <w:p w14:paraId="58C1CCF0" w14:textId="77777777" w:rsidR="00FB7042" w:rsidRDefault="00FB7042" w:rsidP="00FB7042">
      <w:pPr>
        <w:spacing w:after="0" w:line="240" w:lineRule="auto"/>
        <w:ind w:firstLine="709"/>
        <w:jc w:val="both"/>
      </w:pPr>
    </w:p>
    <w:p w14:paraId="1DDFFCFD" w14:textId="77777777" w:rsidR="00FB7042" w:rsidRDefault="00FB7042" w:rsidP="00FB7042">
      <w:pPr>
        <w:spacing w:after="0" w:line="240" w:lineRule="auto"/>
        <w:ind w:firstLine="709"/>
        <w:jc w:val="both"/>
      </w:pPr>
    </w:p>
    <w:p w14:paraId="34F93BAB" w14:textId="77777777" w:rsidR="00FB7042" w:rsidRDefault="00FB7042" w:rsidP="00FB7042">
      <w:pPr>
        <w:pStyle w:val="2"/>
        <w:jc w:val="both"/>
      </w:pPr>
      <w:bookmarkStart w:id="26" w:name="_Toc191392412"/>
      <w:bookmarkStart w:id="27" w:name="_Toc191392465"/>
      <w:bookmarkStart w:id="28" w:name="_Toc221608841"/>
      <w:bookmarkStart w:id="29" w:name="_Toc231379962"/>
      <w:r>
        <w:t>3.1</w:t>
      </w:r>
      <w:bookmarkEnd w:id="26"/>
      <w:bookmarkEnd w:id="27"/>
      <w:r>
        <w:t xml:space="preserve"> </w:t>
      </w:r>
      <w:bookmarkEnd w:id="28"/>
      <w:r>
        <w:t>Состав и содержание дистрибутивного носителя данных</w:t>
      </w:r>
      <w:bookmarkEnd w:id="29"/>
    </w:p>
    <w:p w14:paraId="5872ED14" w14:textId="77777777" w:rsidR="00FB7042" w:rsidRDefault="00FB7042" w:rsidP="00FB7042">
      <w:pPr>
        <w:spacing w:after="0" w:line="240" w:lineRule="auto"/>
      </w:pPr>
    </w:p>
    <w:p w14:paraId="4BFE0FED" w14:textId="77777777" w:rsidR="00FB7042" w:rsidRDefault="00FB7042" w:rsidP="00E23D9C">
      <w:pPr>
        <w:spacing w:after="0" w:line="240" w:lineRule="auto"/>
        <w:ind w:firstLine="709"/>
        <w:jc w:val="both"/>
      </w:pPr>
    </w:p>
    <w:p w14:paraId="608E39EC" w14:textId="77777777" w:rsidR="00FB7042" w:rsidRPr="00E23D9C" w:rsidRDefault="00FB7042" w:rsidP="00E23D9C">
      <w:pPr>
        <w:spacing w:after="0" w:line="240" w:lineRule="auto"/>
        <w:ind w:firstLine="709"/>
        <w:jc w:val="both"/>
        <w:rPr>
          <w:szCs w:val="28"/>
        </w:rPr>
      </w:pPr>
      <w:r w:rsidRPr="00E23D9C">
        <w:rPr>
          <w:rFonts w:cs="Times New Roman"/>
          <w:color w:val="000000"/>
          <w:szCs w:val="28"/>
        </w:rPr>
        <w:t>Дистрибутивный носитель данных автоматизированной системы «Шифровальщик» представляет собой комплект файлов, поставляемых на USB-накопителе или в виде архива для скачивания.</w:t>
      </w:r>
    </w:p>
    <w:p w14:paraId="3C81A8AD" w14:textId="77777777" w:rsidR="00FB7042" w:rsidRPr="003666F4" w:rsidRDefault="00FB7042" w:rsidP="00FB7042">
      <w:pPr>
        <w:spacing w:after="0" w:line="240" w:lineRule="auto"/>
        <w:ind w:firstLine="709"/>
        <w:jc w:val="both"/>
      </w:pPr>
    </w:p>
    <w:p w14:paraId="5530D14F" w14:textId="77777777" w:rsidR="00FB7042" w:rsidRPr="003666F4" w:rsidRDefault="00FB7042" w:rsidP="00FB7042">
      <w:pPr>
        <w:spacing w:after="0" w:line="240" w:lineRule="auto"/>
        <w:ind w:firstLine="709"/>
        <w:jc w:val="both"/>
      </w:pPr>
    </w:p>
    <w:p w14:paraId="4CDAA315" w14:textId="77777777" w:rsidR="00FB7042" w:rsidRDefault="00FB7042" w:rsidP="00FB7042">
      <w:pPr>
        <w:pStyle w:val="2"/>
        <w:jc w:val="both"/>
      </w:pPr>
      <w:bookmarkStart w:id="30" w:name="_Toc191392413"/>
      <w:bookmarkStart w:id="31" w:name="_Toc191392466"/>
      <w:bookmarkStart w:id="32" w:name="_Toc221608842"/>
      <w:bookmarkStart w:id="33" w:name="_Toc231379963"/>
      <w:r>
        <w:t xml:space="preserve">3.2 </w:t>
      </w:r>
      <w:bookmarkEnd w:id="30"/>
      <w:bookmarkEnd w:id="31"/>
      <w:bookmarkEnd w:id="32"/>
      <w:r>
        <w:t>Порядок загрузки данных и программ</w:t>
      </w:r>
      <w:bookmarkEnd w:id="33"/>
    </w:p>
    <w:p w14:paraId="7AAF3F3B" w14:textId="77777777" w:rsidR="00FB7042" w:rsidRDefault="00FB7042" w:rsidP="00FB7042">
      <w:pPr>
        <w:spacing w:after="0" w:line="240" w:lineRule="auto"/>
      </w:pPr>
    </w:p>
    <w:p w14:paraId="5201FF19" w14:textId="77777777" w:rsidR="00453236" w:rsidRDefault="00453236" w:rsidP="00FB7042">
      <w:pPr>
        <w:spacing w:after="0" w:line="240" w:lineRule="auto"/>
      </w:pPr>
    </w:p>
    <w:p w14:paraId="7372621A" w14:textId="21D7392D" w:rsidR="00453236" w:rsidRPr="00453236" w:rsidRDefault="00453236" w:rsidP="00453236">
      <w:pPr>
        <w:pStyle w:val="ac"/>
        <w:tabs>
          <w:tab w:val="left" w:pos="1134"/>
        </w:tabs>
        <w:ind w:left="709"/>
        <w:jc w:val="both"/>
      </w:pPr>
      <w:r w:rsidRPr="00453236">
        <w:t>Перейдите в папку с программой.</w:t>
      </w:r>
    </w:p>
    <w:p w14:paraId="272DB7F4" w14:textId="72C9AEA9" w:rsidR="00453236" w:rsidRPr="00453236" w:rsidRDefault="00453236" w:rsidP="00453236">
      <w:pPr>
        <w:pStyle w:val="ac"/>
        <w:tabs>
          <w:tab w:val="left" w:pos="1134"/>
        </w:tabs>
        <w:ind w:left="709"/>
        <w:jc w:val="both"/>
      </w:pPr>
      <w:r w:rsidRPr="00453236">
        <w:t>Дважды щёлкните левой кнопкой мыши по файлу Shifrovalshik.exe.</w:t>
      </w:r>
    </w:p>
    <w:p w14:paraId="1FF6D0BA" w14:textId="77777777" w:rsidR="00453236" w:rsidRPr="00453236" w:rsidRDefault="00453236" w:rsidP="00453236">
      <w:pPr>
        <w:pStyle w:val="ac"/>
        <w:tabs>
          <w:tab w:val="left" w:pos="1134"/>
        </w:tabs>
        <w:ind w:left="709"/>
        <w:jc w:val="both"/>
      </w:pPr>
      <w:r w:rsidRPr="00453236">
        <w:t>На экране появится главное окно программы.</w:t>
      </w:r>
    </w:p>
    <w:p w14:paraId="352A665B" w14:textId="77777777" w:rsidR="00FB7042" w:rsidRDefault="00FB7042" w:rsidP="00FB7042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Главное окно программы показано на рисунке 1.</w:t>
      </w:r>
    </w:p>
    <w:p w14:paraId="36A58368" w14:textId="77777777" w:rsidR="00FB7042" w:rsidRDefault="00FB7042" w:rsidP="00FB7042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06AEF82A" w14:textId="228AD677" w:rsidR="00FB7042" w:rsidRDefault="0024516E" w:rsidP="00FB7042">
      <w:pPr>
        <w:pStyle w:val="ac"/>
        <w:tabs>
          <w:tab w:val="left" w:pos="1134"/>
        </w:tabs>
        <w:spacing w:after="0" w:line="240" w:lineRule="auto"/>
        <w:ind w:left="0"/>
        <w:jc w:val="center"/>
      </w:pPr>
      <w:r w:rsidRPr="0024516E">
        <w:rPr>
          <w:noProof/>
        </w:rPr>
        <w:drawing>
          <wp:inline distT="0" distB="0" distL="0" distR="0" wp14:anchorId="43526594" wp14:editId="737CC4E3">
            <wp:extent cx="3467100" cy="2795408"/>
            <wp:effectExtent l="0" t="0" r="0" b="5080"/>
            <wp:docPr id="1988506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06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6889" cy="281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0C66" w14:textId="77777777" w:rsidR="00FB7042" w:rsidRDefault="00FB7042" w:rsidP="00FB7042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0D005CC2" w14:textId="149A3C57" w:rsidR="00FB7042" w:rsidRDefault="00FB7042" w:rsidP="00E23D9C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Рисунок 1 – Главное окно программы</w:t>
      </w:r>
    </w:p>
    <w:p w14:paraId="5350AC4A" w14:textId="77777777" w:rsidR="00F60DDE" w:rsidRDefault="00F60DDE" w:rsidP="00E23D9C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4E382218" w14:textId="77777777" w:rsidR="00F60DDE" w:rsidRPr="007E2395" w:rsidRDefault="00F60DDE" w:rsidP="00E23D9C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61F33579" w14:textId="77777777" w:rsidR="00FB7042" w:rsidRDefault="00FB7042" w:rsidP="00E23D9C">
      <w:pPr>
        <w:pStyle w:val="2"/>
        <w:jc w:val="left"/>
      </w:pPr>
      <w:bookmarkStart w:id="34" w:name="_Toc191392414"/>
      <w:bookmarkStart w:id="35" w:name="_Toc191392467"/>
      <w:bookmarkStart w:id="36" w:name="_Toc221608843"/>
      <w:bookmarkStart w:id="37" w:name="_Toc231379964"/>
      <w:r>
        <w:lastRenderedPageBreak/>
        <w:t xml:space="preserve">3.3 </w:t>
      </w:r>
      <w:bookmarkEnd w:id="34"/>
      <w:bookmarkEnd w:id="35"/>
      <w:bookmarkEnd w:id="36"/>
      <w:r>
        <w:t>Порядок проверки работоспособности</w:t>
      </w:r>
      <w:bookmarkEnd w:id="37"/>
    </w:p>
    <w:p w14:paraId="4A57493C" w14:textId="77777777" w:rsidR="00FB7042" w:rsidRPr="00FA09B2" w:rsidRDefault="00FB7042" w:rsidP="00E23D9C">
      <w:pPr>
        <w:spacing w:after="0" w:line="240" w:lineRule="auto"/>
      </w:pPr>
    </w:p>
    <w:p w14:paraId="11A15A51" w14:textId="77777777" w:rsidR="00FB7042" w:rsidRDefault="00FB7042" w:rsidP="00FB7042">
      <w:pPr>
        <w:spacing w:after="0" w:line="240" w:lineRule="auto"/>
      </w:pPr>
    </w:p>
    <w:p w14:paraId="443D8EDE" w14:textId="77777777" w:rsidR="0024516E" w:rsidRPr="0024516E" w:rsidRDefault="0024516E" w:rsidP="00E23D9C">
      <w:pPr>
        <w:pStyle w:val="ac"/>
        <w:numPr>
          <w:ilvl w:val="0"/>
          <w:numId w:val="27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24516E">
        <w:t>Запустить программу</w:t>
      </w:r>
    </w:p>
    <w:p w14:paraId="49D2A45A" w14:textId="481CFD48" w:rsidR="0024516E" w:rsidRPr="0024516E" w:rsidRDefault="0024516E" w:rsidP="00E23D9C">
      <w:pPr>
        <w:pStyle w:val="ac"/>
        <w:numPr>
          <w:ilvl w:val="0"/>
          <w:numId w:val="27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24516E">
        <w:t>Дважды щёлкните левой кнопкой мыши по файлу Shifrovalshik.exe.</w:t>
      </w:r>
    </w:p>
    <w:p w14:paraId="30F7EA50" w14:textId="77777777" w:rsidR="0024516E" w:rsidRPr="0024516E" w:rsidRDefault="0024516E" w:rsidP="00E23D9C">
      <w:pPr>
        <w:pStyle w:val="ac"/>
        <w:numPr>
          <w:ilvl w:val="0"/>
          <w:numId w:val="27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24516E">
        <w:t>Проверить правильность отображения интерфейса</w:t>
      </w:r>
    </w:p>
    <w:p w14:paraId="31E4BBD5" w14:textId="77777777" w:rsidR="0024516E" w:rsidRDefault="0024516E" w:rsidP="0024516E">
      <w:pPr>
        <w:spacing w:after="0" w:line="240" w:lineRule="auto"/>
        <w:ind w:firstLine="709"/>
        <w:jc w:val="both"/>
      </w:pPr>
      <w:r w:rsidRPr="0024516E">
        <w:t>Главное окно приложения при запуске программы показано на рисунке 2.</w:t>
      </w:r>
    </w:p>
    <w:p w14:paraId="4F26EF99" w14:textId="77777777" w:rsidR="00E23D9C" w:rsidRPr="0024516E" w:rsidRDefault="00E23D9C" w:rsidP="0024516E">
      <w:pPr>
        <w:spacing w:after="0" w:line="240" w:lineRule="auto"/>
        <w:ind w:firstLine="709"/>
        <w:jc w:val="both"/>
      </w:pPr>
    </w:p>
    <w:p w14:paraId="2F0699C5" w14:textId="49ABBDA8" w:rsidR="0024516E" w:rsidRDefault="0024516E" w:rsidP="00E23D9C">
      <w:pPr>
        <w:spacing w:after="0" w:line="240" w:lineRule="auto"/>
        <w:jc w:val="center"/>
      </w:pPr>
      <w:r w:rsidRPr="0024516E">
        <w:rPr>
          <w:noProof/>
        </w:rPr>
        <w:drawing>
          <wp:inline distT="0" distB="0" distL="0" distR="0" wp14:anchorId="5C97B1F8" wp14:editId="42934C10">
            <wp:extent cx="4732020" cy="3815273"/>
            <wp:effectExtent l="0" t="0" r="0" b="0"/>
            <wp:docPr id="401624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06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6893" cy="381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5A88" w14:textId="77777777" w:rsidR="00E23D9C" w:rsidRPr="0024516E" w:rsidRDefault="00E23D9C" w:rsidP="0024516E">
      <w:pPr>
        <w:spacing w:after="0" w:line="240" w:lineRule="auto"/>
        <w:ind w:firstLine="709"/>
        <w:jc w:val="both"/>
      </w:pPr>
    </w:p>
    <w:p w14:paraId="2B45E7AB" w14:textId="77777777" w:rsidR="0024516E" w:rsidRPr="0024516E" w:rsidRDefault="0024516E" w:rsidP="0024516E">
      <w:pPr>
        <w:spacing w:after="0" w:line="240" w:lineRule="auto"/>
        <w:ind w:firstLine="709"/>
        <w:jc w:val="both"/>
      </w:pPr>
      <w:r w:rsidRPr="0024516E">
        <w:t>Рисунок 2 – Главное окно приложения при запуске программы</w:t>
      </w:r>
    </w:p>
    <w:p w14:paraId="33D56171" w14:textId="77777777" w:rsidR="0024516E" w:rsidRPr="0024516E" w:rsidRDefault="0024516E" w:rsidP="0024516E">
      <w:pPr>
        <w:spacing w:after="0" w:line="240" w:lineRule="auto"/>
        <w:ind w:firstLine="709"/>
        <w:jc w:val="both"/>
      </w:pPr>
    </w:p>
    <w:p w14:paraId="1C07E91F" w14:textId="77777777" w:rsidR="0024516E" w:rsidRPr="0024516E" w:rsidRDefault="0024516E" w:rsidP="0024516E">
      <w:pPr>
        <w:pStyle w:val="ac"/>
        <w:numPr>
          <w:ilvl w:val="0"/>
          <w:numId w:val="27"/>
        </w:numPr>
        <w:spacing w:after="0" w:line="240" w:lineRule="auto"/>
        <w:ind w:left="0" w:firstLine="709"/>
        <w:jc w:val="both"/>
      </w:pPr>
      <w:r w:rsidRPr="0024516E">
        <w:t>Ввести исходный текст для шифрования</w:t>
      </w:r>
    </w:p>
    <w:p w14:paraId="7686FF28" w14:textId="77777777" w:rsidR="0024516E" w:rsidRPr="0024516E" w:rsidRDefault="0024516E" w:rsidP="0024516E">
      <w:pPr>
        <w:spacing w:after="0" w:line="240" w:lineRule="auto"/>
        <w:ind w:firstLine="709"/>
        <w:jc w:val="both"/>
      </w:pPr>
      <w:r w:rsidRPr="0024516E">
        <w:t>В левое текстовое поле введите фразу, например: «Привет мир».</w:t>
      </w:r>
    </w:p>
    <w:p w14:paraId="33F7AAE0" w14:textId="77777777" w:rsidR="0024516E" w:rsidRPr="0024516E" w:rsidRDefault="0024516E" w:rsidP="0024516E">
      <w:pPr>
        <w:spacing w:after="0" w:line="240" w:lineRule="auto"/>
        <w:ind w:firstLine="709"/>
        <w:jc w:val="both"/>
      </w:pPr>
      <w:r w:rsidRPr="0024516E">
        <w:t>Проверить, что текст отображается без ошибок кодировки (все буквы русские, пробелы сохраняются).</w:t>
      </w:r>
    </w:p>
    <w:p w14:paraId="3F632B44" w14:textId="77777777" w:rsidR="0024516E" w:rsidRPr="0024516E" w:rsidRDefault="0024516E" w:rsidP="0024516E">
      <w:pPr>
        <w:spacing w:after="0" w:line="240" w:lineRule="auto"/>
        <w:ind w:firstLine="709"/>
        <w:jc w:val="both"/>
      </w:pPr>
      <w:r w:rsidRPr="0024516E">
        <w:t>Введённый исходный текст показан на рисунке 3.</w:t>
      </w:r>
    </w:p>
    <w:p w14:paraId="5A7FAC03" w14:textId="552E890B" w:rsidR="0024516E" w:rsidRPr="0024516E" w:rsidRDefault="0024516E" w:rsidP="00E23D9C">
      <w:pPr>
        <w:spacing w:after="0" w:line="240" w:lineRule="auto"/>
        <w:jc w:val="center"/>
      </w:pPr>
      <w:r w:rsidRPr="0024516E">
        <w:rPr>
          <w:noProof/>
        </w:rPr>
        <w:lastRenderedPageBreak/>
        <w:drawing>
          <wp:inline distT="0" distB="0" distL="0" distR="0" wp14:anchorId="754C56BD" wp14:editId="05AFA61E">
            <wp:extent cx="5098534" cy="4114800"/>
            <wp:effectExtent l="0" t="0" r="6985" b="0"/>
            <wp:docPr id="234228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282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0994" cy="41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E6E6" w14:textId="77777777" w:rsidR="0024516E" w:rsidRPr="0024516E" w:rsidRDefault="0024516E" w:rsidP="0024516E">
      <w:pPr>
        <w:spacing w:after="0" w:line="240" w:lineRule="auto"/>
        <w:ind w:firstLine="709"/>
        <w:jc w:val="both"/>
      </w:pPr>
      <w:r w:rsidRPr="0024516E">
        <w:t>Рисунок 3 – Исходный текст для шифрования</w:t>
      </w:r>
    </w:p>
    <w:p w14:paraId="1104F068" w14:textId="77777777" w:rsidR="0024516E" w:rsidRPr="0024516E" w:rsidRDefault="0024516E" w:rsidP="0024516E">
      <w:pPr>
        <w:spacing w:after="0" w:line="240" w:lineRule="auto"/>
        <w:ind w:firstLine="709"/>
        <w:jc w:val="both"/>
      </w:pPr>
    </w:p>
    <w:p w14:paraId="05877A29" w14:textId="77777777" w:rsidR="0024516E" w:rsidRPr="0024516E" w:rsidRDefault="0024516E" w:rsidP="0024516E">
      <w:pPr>
        <w:pStyle w:val="ac"/>
        <w:numPr>
          <w:ilvl w:val="0"/>
          <w:numId w:val="27"/>
        </w:numPr>
        <w:spacing w:after="0" w:line="240" w:lineRule="auto"/>
        <w:ind w:left="0" w:firstLine="709"/>
        <w:jc w:val="both"/>
      </w:pPr>
      <w:r w:rsidRPr="0024516E">
        <w:t>Выбрать метод шифрования Цезаря и выполнить шифрование</w:t>
      </w:r>
    </w:p>
    <w:p w14:paraId="39662919" w14:textId="77777777" w:rsidR="0024516E" w:rsidRPr="0024516E" w:rsidRDefault="0024516E" w:rsidP="0024516E">
      <w:pPr>
        <w:spacing w:after="0" w:line="240" w:lineRule="auto"/>
        <w:ind w:firstLine="709"/>
        <w:jc w:val="both"/>
      </w:pPr>
      <w:r w:rsidRPr="0024516E">
        <w:t>Установите переключатель на «Цезарь», убедитесь, что сдвиг по умолчанию равен 3.</w:t>
      </w:r>
    </w:p>
    <w:p w14:paraId="1F437262" w14:textId="77777777" w:rsidR="0024516E" w:rsidRPr="0024516E" w:rsidRDefault="0024516E" w:rsidP="0024516E">
      <w:pPr>
        <w:spacing w:after="0" w:line="240" w:lineRule="auto"/>
        <w:ind w:firstLine="709"/>
        <w:jc w:val="both"/>
      </w:pPr>
      <w:r w:rsidRPr="0024516E">
        <w:t>Нажмите кнопку «Зашифровать».</w:t>
      </w:r>
    </w:p>
    <w:p w14:paraId="7987EC52" w14:textId="77777777" w:rsidR="0024516E" w:rsidRPr="0024516E" w:rsidRDefault="0024516E" w:rsidP="0024516E">
      <w:pPr>
        <w:spacing w:after="0" w:line="240" w:lineRule="auto"/>
        <w:ind w:firstLine="709"/>
        <w:jc w:val="both"/>
      </w:pPr>
      <w:r w:rsidRPr="0024516E">
        <w:t>В правом поле должен появиться результат: «</w:t>
      </w:r>
      <w:proofErr w:type="spellStart"/>
      <w:r w:rsidRPr="0024516E">
        <w:t>Тулеих</w:t>
      </w:r>
      <w:proofErr w:type="spellEnd"/>
      <w:r w:rsidRPr="0024516E">
        <w:t xml:space="preserve"> </w:t>
      </w:r>
      <w:proofErr w:type="spellStart"/>
      <w:r w:rsidRPr="0024516E">
        <w:t>плу</w:t>
      </w:r>
      <w:proofErr w:type="spellEnd"/>
      <w:r w:rsidRPr="0024516E">
        <w:t>».</w:t>
      </w:r>
    </w:p>
    <w:p w14:paraId="6E81F402" w14:textId="77777777" w:rsidR="0024516E" w:rsidRPr="0024516E" w:rsidRDefault="0024516E" w:rsidP="0024516E">
      <w:pPr>
        <w:spacing w:after="0" w:line="240" w:lineRule="auto"/>
        <w:ind w:firstLine="709"/>
        <w:jc w:val="both"/>
      </w:pPr>
      <w:r w:rsidRPr="0024516E">
        <w:t>Подсчитайте количество символов в исходном и зашифрованном тексте — оно должно совпадать (пробелы остаются на месте).</w:t>
      </w:r>
    </w:p>
    <w:p w14:paraId="0A7AD210" w14:textId="77777777" w:rsidR="0024516E" w:rsidRDefault="0024516E" w:rsidP="0024516E">
      <w:pPr>
        <w:spacing w:after="0" w:line="240" w:lineRule="auto"/>
        <w:ind w:firstLine="709"/>
        <w:jc w:val="both"/>
      </w:pPr>
      <w:r w:rsidRPr="0024516E">
        <w:t>Результат шифрования методом Цезаря показан на рисунке 4.</w:t>
      </w:r>
    </w:p>
    <w:p w14:paraId="641F19F8" w14:textId="4A9AC2D9" w:rsidR="0024516E" w:rsidRPr="0024516E" w:rsidRDefault="0024516E" w:rsidP="00E23D9C">
      <w:pPr>
        <w:spacing w:after="0" w:line="240" w:lineRule="auto"/>
        <w:jc w:val="center"/>
      </w:pPr>
      <w:r w:rsidRPr="0024516E">
        <w:rPr>
          <w:noProof/>
        </w:rPr>
        <w:lastRenderedPageBreak/>
        <w:drawing>
          <wp:inline distT="0" distB="0" distL="0" distR="0" wp14:anchorId="2E31CF9B" wp14:editId="15A6209B">
            <wp:extent cx="5232635" cy="4221480"/>
            <wp:effectExtent l="0" t="0" r="6350" b="7620"/>
            <wp:docPr id="673079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796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1592" cy="422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617E" w14:textId="77777777" w:rsidR="0024516E" w:rsidRPr="0024516E" w:rsidRDefault="0024516E" w:rsidP="0024516E">
      <w:pPr>
        <w:spacing w:after="0" w:line="240" w:lineRule="auto"/>
        <w:ind w:firstLine="709"/>
        <w:jc w:val="both"/>
      </w:pPr>
    </w:p>
    <w:p w14:paraId="427DE2A9" w14:textId="3E84876B" w:rsidR="0024516E" w:rsidRPr="0024516E" w:rsidRDefault="0024516E" w:rsidP="0024516E">
      <w:pPr>
        <w:spacing w:after="0" w:line="240" w:lineRule="auto"/>
        <w:ind w:firstLine="709"/>
        <w:jc w:val="both"/>
      </w:pPr>
      <w:r w:rsidRPr="0024516E">
        <w:t xml:space="preserve">Рисунок 4 – Результат шифрования текста </w:t>
      </w:r>
    </w:p>
    <w:p w14:paraId="726D3699" w14:textId="77777777" w:rsidR="0024516E" w:rsidRPr="0024516E" w:rsidRDefault="0024516E" w:rsidP="0024516E">
      <w:pPr>
        <w:spacing w:after="0" w:line="240" w:lineRule="auto"/>
        <w:ind w:firstLine="709"/>
        <w:jc w:val="both"/>
      </w:pPr>
    </w:p>
    <w:p w14:paraId="62D4772D" w14:textId="77777777" w:rsidR="0024516E" w:rsidRPr="0024516E" w:rsidRDefault="0024516E" w:rsidP="0024516E">
      <w:pPr>
        <w:pStyle w:val="ac"/>
        <w:numPr>
          <w:ilvl w:val="0"/>
          <w:numId w:val="27"/>
        </w:numPr>
        <w:spacing w:after="0" w:line="240" w:lineRule="auto"/>
        <w:ind w:left="0" w:firstLine="709"/>
        <w:jc w:val="both"/>
      </w:pPr>
      <w:r w:rsidRPr="0024516E">
        <w:t>Выполнить расшифровку методом Цезаря</w:t>
      </w:r>
    </w:p>
    <w:p w14:paraId="0BECF342" w14:textId="77777777" w:rsidR="0024516E" w:rsidRPr="0024516E" w:rsidRDefault="0024516E" w:rsidP="0024516E">
      <w:pPr>
        <w:spacing w:after="0" w:line="240" w:lineRule="auto"/>
        <w:ind w:firstLine="709"/>
        <w:jc w:val="both"/>
      </w:pPr>
      <w:r w:rsidRPr="0024516E">
        <w:t>Оставьте зашифрованный текст «</w:t>
      </w:r>
      <w:proofErr w:type="spellStart"/>
      <w:r w:rsidRPr="0024516E">
        <w:t>Тулеих</w:t>
      </w:r>
      <w:proofErr w:type="spellEnd"/>
      <w:r w:rsidRPr="0024516E">
        <w:t xml:space="preserve"> </w:t>
      </w:r>
      <w:proofErr w:type="spellStart"/>
      <w:r w:rsidRPr="0024516E">
        <w:t>плу</w:t>
      </w:r>
      <w:proofErr w:type="spellEnd"/>
      <w:r w:rsidRPr="0024516E">
        <w:t>» в левом поле (или скопируйте его туда).</w:t>
      </w:r>
    </w:p>
    <w:p w14:paraId="1C3CF2C3" w14:textId="77777777" w:rsidR="0024516E" w:rsidRPr="0024516E" w:rsidRDefault="0024516E" w:rsidP="0024516E">
      <w:pPr>
        <w:spacing w:after="0" w:line="240" w:lineRule="auto"/>
        <w:ind w:firstLine="709"/>
        <w:jc w:val="both"/>
      </w:pPr>
      <w:r w:rsidRPr="0024516E">
        <w:t>Нажмите кнопку «Расшифровать».</w:t>
      </w:r>
    </w:p>
    <w:p w14:paraId="6939D6C3" w14:textId="77777777" w:rsidR="0024516E" w:rsidRPr="0024516E" w:rsidRDefault="0024516E" w:rsidP="0024516E">
      <w:pPr>
        <w:spacing w:after="0" w:line="240" w:lineRule="auto"/>
        <w:ind w:firstLine="709"/>
        <w:jc w:val="both"/>
      </w:pPr>
      <w:r w:rsidRPr="0024516E">
        <w:t>Проверить, что в правом поле появился исходный текст «Привет мир».</w:t>
      </w:r>
    </w:p>
    <w:p w14:paraId="6AF0F252" w14:textId="77777777" w:rsidR="0024516E" w:rsidRDefault="0024516E" w:rsidP="0024516E">
      <w:pPr>
        <w:spacing w:after="0" w:line="240" w:lineRule="auto"/>
        <w:ind w:firstLine="709"/>
        <w:jc w:val="both"/>
      </w:pPr>
      <w:r w:rsidRPr="0024516E">
        <w:t>Убедиться, что при расшифровке сохраняется регистр и пробелы.</w:t>
      </w:r>
    </w:p>
    <w:p w14:paraId="2186A93B" w14:textId="77777777" w:rsidR="0024516E" w:rsidRPr="0024516E" w:rsidRDefault="0024516E" w:rsidP="0024516E">
      <w:pPr>
        <w:spacing w:after="0" w:line="240" w:lineRule="auto"/>
        <w:ind w:firstLine="709"/>
        <w:jc w:val="both"/>
      </w:pPr>
    </w:p>
    <w:p w14:paraId="388D1AD1" w14:textId="3CA7C5C6" w:rsidR="0024516E" w:rsidRDefault="0024516E" w:rsidP="00E23D9C">
      <w:pPr>
        <w:spacing w:after="0" w:line="240" w:lineRule="auto"/>
        <w:jc w:val="center"/>
      </w:pPr>
      <w:r w:rsidRPr="0024516E">
        <w:rPr>
          <w:noProof/>
        </w:rPr>
        <w:lastRenderedPageBreak/>
        <w:drawing>
          <wp:inline distT="0" distB="0" distL="0" distR="0" wp14:anchorId="0B5B1FF3" wp14:editId="2E18B7EF">
            <wp:extent cx="5548651" cy="4427220"/>
            <wp:effectExtent l="0" t="0" r="0" b="0"/>
            <wp:docPr id="1724520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205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6248" cy="443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FE4C" w14:textId="77777777" w:rsidR="0024516E" w:rsidRPr="0024516E" w:rsidRDefault="0024516E" w:rsidP="0024516E">
      <w:pPr>
        <w:spacing w:after="0" w:line="240" w:lineRule="auto"/>
        <w:ind w:firstLine="709"/>
        <w:jc w:val="both"/>
      </w:pPr>
    </w:p>
    <w:p w14:paraId="04E0E078" w14:textId="0E961E92" w:rsidR="0024516E" w:rsidRPr="0024516E" w:rsidRDefault="0024516E" w:rsidP="0024516E">
      <w:pPr>
        <w:spacing w:after="0" w:line="240" w:lineRule="auto"/>
        <w:ind w:firstLine="709"/>
        <w:jc w:val="both"/>
      </w:pPr>
      <w:r w:rsidRPr="0024516E">
        <w:t xml:space="preserve">Рисунок 5 – Результат </w:t>
      </w:r>
      <w:r>
        <w:t>рас</w:t>
      </w:r>
      <w:r w:rsidRPr="0024516E">
        <w:t>шифров</w:t>
      </w:r>
      <w:r>
        <w:t>ки</w:t>
      </w:r>
      <w:r w:rsidRPr="0024516E">
        <w:t xml:space="preserve"> текста</w:t>
      </w:r>
    </w:p>
    <w:p w14:paraId="623F772C" w14:textId="77777777" w:rsidR="00FB7042" w:rsidRDefault="00FB7042" w:rsidP="00FB7042">
      <w:pPr>
        <w:spacing w:after="0" w:line="240" w:lineRule="auto"/>
        <w:ind w:firstLine="709"/>
        <w:jc w:val="both"/>
      </w:pPr>
    </w:p>
    <w:p w14:paraId="37CBC39A" w14:textId="77777777" w:rsidR="00FB7042" w:rsidRDefault="00FB7042" w:rsidP="00FB7042">
      <w:pPr>
        <w:pStyle w:val="1"/>
        <w:spacing w:after="0"/>
        <w:jc w:val="both"/>
        <w:rPr>
          <w:szCs w:val="32"/>
        </w:rPr>
      </w:pPr>
      <w:bookmarkStart w:id="38" w:name="_Toc231379965"/>
      <w:r>
        <w:t>4</w:t>
      </w:r>
      <w:r w:rsidRPr="00FE682D">
        <w:t xml:space="preserve"> </w:t>
      </w:r>
      <w:r>
        <w:t>Описание операций</w:t>
      </w:r>
      <w:bookmarkEnd w:id="38"/>
    </w:p>
    <w:p w14:paraId="1F1BC503" w14:textId="77777777" w:rsidR="00FB7042" w:rsidRDefault="00FB7042" w:rsidP="00FB7042">
      <w:pPr>
        <w:spacing w:after="0" w:line="240" w:lineRule="auto"/>
        <w:ind w:firstLine="709"/>
        <w:jc w:val="both"/>
      </w:pPr>
    </w:p>
    <w:p w14:paraId="0761C44F" w14:textId="77777777" w:rsidR="00FB7042" w:rsidRDefault="00FB7042" w:rsidP="00FB7042">
      <w:pPr>
        <w:spacing w:after="0" w:line="240" w:lineRule="auto"/>
        <w:ind w:firstLine="709"/>
        <w:jc w:val="both"/>
      </w:pPr>
    </w:p>
    <w:p w14:paraId="5B5B1E20" w14:textId="77777777" w:rsidR="0024516E" w:rsidRPr="00E23D9C" w:rsidRDefault="0024516E" w:rsidP="0024516E">
      <w:pPr>
        <w:ind w:firstLine="855"/>
        <w:rPr>
          <w:szCs w:val="28"/>
        </w:rPr>
      </w:pPr>
      <w:r w:rsidRPr="00E23D9C">
        <w:rPr>
          <w:rFonts w:cs="Times New Roman"/>
          <w:color w:val="000000"/>
          <w:szCs w:val="28"/>
        </w:rPr>
        <w:t xml:space="preserve">Выполняемые функции: шифрование и дешифрование текста методами Цезаря, </w:t>
      </w:r>
      <w:proofErr w:type="spellStart"/>
      <w:r w:rsidRPr="00E23D9C">
        <w:rPr>
          <w:rFonts w:cs="Times New Roman"/>
          <w:color w:val="000000"/>
          <w:szCs w:val="28"/>
        </w:rPr>
        <w:t>Атбаш</w:t>
      </w:r>
      <w:proofErr w:type="spellEnd"/>
      <w:r w:rsidRPr="00E23D9C">
        <w:rPr>
          <w:rFonts w:cs="Times New Roman"/>
          <w:color w:val="000000"/>
          <w:szCs w:val="28"/>
        </w:rPr>
        <w:t xml:space="preserve"> и Бэкона.</w:t>
      </w:r>
    </w:p>
    <w:p w14:paraId="519F9A9A" w14:textId="77777777" w:rsidR="0024516E" w:rsidRPr="00E23D9C" w:rsidRDefault="0024516E" w:rsidP="0024516E">
      <w:pPr>
        <w:ind w:firstLine="855"/>
        <w:rPr>
          <w:szCs w:val="28"/>
        </w:rPr>
      </w:pPr>
      <w:r w:rsidRPr="00E23D9C">
        <w:rPr>
          <w:rFonts w:cs="Times New Roman"/>
          <w:color w:val="000000"/>
          <w:szCs w:val="28"/>
        </w:rPr>
        <w:t xml:space="preserve">Описание операций: Пользователь вводит текст в соответствующее поле, выбирает метод шифрования (Цезарь, </w:t>
      </w:r>
      <w:proofErr w:type="spellStart"/>
      <w:r w:rsidRPr="00E23D9C">
        <w:rPr>
          <w:rFonts w:cs="Times New Roman"/>
          <w:color w:val="000000"/>
          <w:szCs w:val="28"/>
        </w:rPr>
        <w:t>Атбаш</w:t>
      </w:r>
      <w:proofErr w:type="spellEnd"/>
      <w:r w:rsidRPr="00E23D9C">
        <w:rPr>
          <w:rFonts w:cs="Times New Roman"/>
          <w:color w:val="000000"/>
          <w:szCs w:val="28"/>
        </w:rPr>
        <w:t xml:space="preserve"> или Бэкон) и действие (зашифровать или расшифровать), после чего нажимает кнопку «Обработка».</w:t>
      </w:r>
    </w:p>
    <w:p w14:paraId="72FAE2C7" w14:textId="77777777" w:rsidR="0024516E" w:rsidRPr="00E23D9C" w:rsidRDefault="0024516E" w:rsidP="0024516E">
      <w:pPr>
        <w:ind w:firstLine="855"/>
        <w:rPr>
          <w:szCs w:val="28"/>
        </w:rPr>
      </w:pPr>
      <w:r w:rsidRPr="00E23D9C">
        <w:rPr>
          <w:rFonts w:cs="Times New Roman"/>
          <w:color w:val="000000"/>
          <w:szCs w:val="28"/>
        </w:rPr>
        <w:t>При выборе метода Цезарь система сдвигает каждую букву алфавита на фиксированное число позиций (например, +3). Буквы переходят циклически: после Я снова идёт А. Знаки препинания, пробелы и цифры остаются без изменений. При дешифровании сдвиг выполняется в обратную сторону.</w:t>
      </w:r>
    </w:p>
    <w:p w14:paraId="1DDAEE85" w14:textId="77777777" w:rsidR="0024516E" w:rsidRPr="00E23D9C" w:rsidRDefault="0024516E" w:rsidP="0024516E">
      <w:pPr>
        <w:ind w:firstLine="855"/>
        <w:rPr>
          <w:szCs w:val="28"/>
        </w:rPr>
      </w:pPr>
      <w:r w:rsidRPr="00E23D9C">
        <w:rPr>
          <w:rFonts w:cs="Times New Roman"/>
          <w:color w:val="000000"/>
          <w:szCs w:val="28"/>
        </w:rPr>
        <w:t xml:space="preserve">Метод </w:t>
      </w:r>
      <w:proofErr w:type="spellStart"/>
      <w:r w:rsidRPr="00E23D9C">
        <w:rPr>
          <w:rFonts w:cs="Times New Roman"/>
          <w:color w:val="000000"/>
          <w:szCs w:val="28"/>
        </w:rPr>
        <w:t>Атбаш</w:t>
      </w:r>
      <w:proofErr w:type="spellEnd"/>
      <w:r w:rsidRPr="00E23D9C">
        <w:rPr>
          <w:rFonts w:cs="Times New Roman"/>
          <w:color w:val="000000"/>
          <w:szCs w:val="28"/>
        </w:rPr>
        <w:t xml:space="preserve"> работает по принципу зеркальной замены: первая буква алфавита (А) меняется на последнюю (Я), вторая (Б) — на предпоследнюю (Ю) и так далее. Этот метод симметричен, поэтому шифрование и дешифрование выполняются одинаково.</w:t>
      </w:r>
    </w:p>
    <w:p w14:paraId="1958F81E" w14:textId="216C3F65" w:rsidR="00FB7042" w:rsidRPr="00E23D9C" w:rsidRDefault="0024516E" w:rsidP="0024516E">
      <w:pPr>
        <w:pStyle w:val="ac"/>
        <w:tabs>
          <w:tab w:val="left" w:pos="1134"/>
        </w:tabs>
        <w:spacing w:after="0" w:line="240" w:lineRule="auto"/>
        <w:ind w:left="709"/>
        <w:jc w:val="both"/>
        <w:rPr>
          <w:szCs w:val="28"/>
        </w:rPr>
      </w:pPr>
      <w:r w:rsidRPr="00E23D9C">
        <w:rPr>
          <w:rFonts w:cs="Times New Roman"/>
          <w:color w:val="000000"/>
          <w:szCs w:val="28"/>
        </w:rPr>
        <w:lastRenderedPageBreak/>
        <w:t xml:space="preserve">Метод Бэкона заменяет каждую букву на </w:t>
      </w:r>
      <w:proofErr w:type="spellStart"/>
      <w:r w:rsidRPr="00E23D9C">
        <w:rPr>
          <w:rFonts w:cs="Times New Roman"/>
          <w:color w:val="000000"/>
          <w:szCs w:val="28"/>
        </w:rPr>
        <w:t>пятисимвольный</w:t>
      </w:r>
      <w:proofErr w:type="spellEnd"/>
      <w:r w:rsidRPr="00E23D9C">
        <w:rPr>
          <w:rFonts w:cs="Times New Roman"/>
          <w:color w:val="000000"/>
          <w:szCs w:val="28"/>
        </w:rPr>
        <w:t xml:space="preserve"> код из букв A и B. Например, буква «А» может кодироваться как «AAAAA», «Б» — «AAAAB» и т.д. При дешифровании система распознаёт коды и преобразует их обратно в буквы. Все операции выполняются автоматически после нажатия кнопки «Обработка». Время выполнения — не более 2 секунд.</w:t>
      </w:r>
    </w:p>
    <w:p w14:paraId="05334E93" w14:textId="77777777" w:rsidR="00FB7042" w:rsidRDefault="00FB7042" w:rsidP="00FB7042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1C5A0F4F" w14:textId="77777777" w:rsidR="00FB7042" w:rsidRDefault="00FB7042" w:rsidP="00FB7042">
      <w:pPr>
        <w:pStyle w:val="1"/>
        <w:spacing w:after="0"/>
        <w:jc w:val="both"/>
      </w:pPr>
      <w:bookmarkStart w:id="39" w:name="_Toc231379966"/>
      <w:r>
        <w:t>5</w:t>
      </w:r>
      <w:r w:rsidRPr="00FE682D">
        <w:t xml:space="preserve"> </w:t>
      </w:r>
      <w:r>
        <w:t>Аварийные ситуации</w:t>
      </w:r>
      <w:bookmarkEnd w:id="39"/>
    </w:p>
    <w:p w14:paraId="4609FC20" w14:textId="77777777" w:rsidR="00FB7042" w:rsidRDefault="00FB7042" w:rsidP="00FB7042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081A3AD5" w14:textId="77777777" w:rsidR="00FB7042" w:rsidRPr="00D37B6A" w:rsidRDefault="00FB7042" w:rsidP="00FB7042">
      <w:pPr>
        <w:spacing w:after="0" w:line="240" w:lineRule="auto"/>
        <w:ind w:firstLine="709"/>
        <w:jc w:val="both"/>
      </w:pPr>
    </w:p>
    <w:p w14:paraId="7BC751AE" w14:textId="77777777" w:rsidR="00E23D9C" w:rsidRPr="00E23D9C" w:rsidRDefault="00E23D9C" w:rsidP="00E23D9C">
      <w:pPr>
        <w:spacing w:after="0" w:line="240" w:lineRule="auto"/>
        <w:ind w:firstLine="709"/>
        <w:jc w:val="both"/>
      </w:pPr>
      <w:r w:rsidRPr="00E23D9C">
        <w:t>Поле ввода исходного текста пустое</w:t>
      </w:r>
    </w:p>
    <w:p w14:paraId="1C14F2A5" w14:textId="38CAAD23" w:rsidR="00FB7042" w:rsidRDefault="00FB7042" w:rsidP="00FB7042">
      <w:pPr>
        <w:spacing w:after="0" w:line="240" w:lineRule="auto"/>
        <w:ind w:firstLine="709"/>
        <w:jc w:val="both"/>
      </w:pPr>
      <w:r>
        <w:t xml:space="preserve">Причина: </w:t>
      </w:r>
      <w:r w:rsidR="00E23D9C" w:rsidRPr="00E23D9C">
        <w:t>Пользователь нажал кнопку «Зашифровать» или «Расшифровать», не введя текст в левое текстовое поле.</w:t>
      </w:r>
    </w:p>
    <w:p w14:paraId="6AAD546B" w14:textId="686C13CB" w:rsidR="00FB7042" w:rsidRDefault="00FB7042" w:rsidP="00FB7042">
      <w:pPr>
        <w:spacing w:after="0" w:line="240" w:lineRule="auto"/>
        <w:ind w:firstLine="709"/>
        <w:jc w:val="both"/>
      </w:pPr>
      <w:r>
        <w:t xml:space="preserve">Решение: </w:t>
      </w:r>
      <w:r w:rsidR="00E23D9C" w:rsidRPr="00E23D9C">
        <w:t>Вывести сообщение: «Исходный текст не введён. Пожалуйста, введите текст для шифрования или расшифровки». Заблокировать операцию до появления текста в поле.</w:t>
      </w:r>
    </w:p>
    <w:p w14:paraId="264CA343" w14:textId="77777777" w:rsidR="00FB7042" w:rsidRDefault="00FB7042" w:rsidP="00F60DDE">
      <w:pPr>
        <w:spacing w:after="0" w:line="240" w:lineRule="auto"/>
        <w:jc w:val="both"/>
      </w:pPr>
    </w:p>
    <w:p w14:paraId="65200094" w14:textId="77777777" w:rsidR="00FB7042" w:rsidRDefault="00FB7042" w:rsidP="00FB7042">
      <w:pPr>
        <w:pStyle w:val="1"/>
        <w:spacing w:after="0"/>
        <w:jc w:val="both"/>
      </w:pPr>
      <w:bookmarkStart w:id="40" w:name="_Toc231379967"/>
      <w:r>
        <w:t>6</w:t>
      </w:r>
      <w:r w:rsidRPr="00FE682D">
        <w:t xml:space="preserve"> </w:t>
      </w:r>
      <w:r>
        <w:t>Рекомендации по освоению</w:t>
      </w:r>
      <w:bookmarkEnd w:id="40"/>
    </w:p>
    <w:p w14:paraId="17C3134C" w14:textId="77777777" w:rsidR="00FB7042" w:rsidRDefault="00FB7042" w:rsidP="00FB7042">
      <w:pPr>
        <w:spacing w:after="0" w:line="240" w:lineRule="auto"/>
        <w:ind w:firstLine="709"/>
        <w:jc w:val="both"/>
      </w:pPr>
    </w:p>
    <w:p w14:paraId="31C802CF" w14:textId="77777777" w:rsidR="00FB7042" w:rsidRDefault="00FB7042" w:rsidP="00FB7042">
      <w:pPr>
        <w:spacing w:after="0" w:line="240" w:lineRule="auto"/>
        <w:ind w:firstLine="709"/>
        <w:jc w:val="both"/>
      </w:pPr>
    </w:p>
    <w:p w14:paraId="38766D83" w14:textId="5434E542" w:rsidR="00E23D9C" w:rsidRDefault="00E23D9C" w:rsidP="00F60DDE">
      <w:pPr>
        <w:pStyle w:val="ac"/>
        <w:spacing w:after="0" w:line="240" w:lineRule="auto"/>
        <w:ind w:left="0" w:firstLine="709"/>
        <w:jc w:val="both"/>
      </w:pPr>
      <w:r>
        <w:t>Контрольный пример: шифрование текста «ПРИВЕТ» методом Цезаря.</w:t>
      </w:r>
    </w:p>
    <w:p w14:paraId="32540EE3" w14:textId="0C4BF051" w:rsidR="00E23D9C" w:rsidRDefault="00E23D9C" w:rsidP="00F60DDE">
      <w:pPr>
        <w:pStyle w:val="ac"/>
        <w:spacing w:after="0" w:line="240" w:lineRule="auto"/>
        <w:ind w:left="0" w:firstLine="709"/>
        <w:jc w:val="both"/>
      </w:pPr>
      <w:r>
        <w:t>Правила запуска и выполнения:</w:t>
      </w:r>
    </w:p>
    <w:p w14:paraId="5DCBDB34" w14:textId="584F1703" w:rsidR="00E23D9C" w:rsidRDefault="00E23D9C" w:rsidP="00F60DDE">
      <w:pPr>
        <w:spacing w:after="0" w:line="240" w:lineRule="auto"/>
        <w:ind w:firstLine="709"/>
        <w:jc w:val="both"/>
      </w:pPr>
      <w:r>
        <w:t>1. Запустить приложение «Шифровальщик»</w:t>
      </w:r>
    </w:p>
    <w:p w14:paraId="70A53154" w14:textId="6D32A1C8" w:rsidR="00E23D9C" w:rsidRDefault="00E23D9C" w:rsidP="00F60DDE">
      <w:pPr>
        <w:spacing w:after="0" w:line="240" w:lineRule="auto"/>
        <w:ind w:firstLine="709"/>
        <w:jc w:val="both"/>
      </w:pPr>
      <w:r>
        <w:t>2. В поле «Исходный текст» ввести: ПРИВЕТ</w:t>
      </w:r>
    </w:p>
    <w:p w14:paraId="0C6262BF" w14:textId="29175837" w:rsidR="00E23D9C" w:rsidRDefault="00E23D9C" w:rsidP="00F60DDE">
      <w:pPr>
        <w:spacing w:after="0" w:line="240" w:lineRule="auto"/>
        <w:ind w:firstLine="709"/>
        <w:jc w:val="both"/>
      </w:pPr>
      <w:r>
        <w:t>3. Выбрать метод: Цезарь</w:t>
      </w:r>
    </w:p>
    <w:p w14:paraId="3572FD59" w14:textId="5CA99AE1" w:rsidR="00E23D9C" w:rsidRDefault="00E23D9C" w:rsidP="00F60DDE">
      <w:pPr>
        <w:spacing w:after="0" w:line="240" w:lineRule="auto"/>
        <w:ind w:firstLine="709"/>
        <w:jc w:val="both"/>
      </w:pPr>
      <w:r>
        <w:t>4. Выбрать действие: Зашифровать</w:t>
      </w:r>
    </w:p>
    <w:p w14:paraId="176E0F82" w14:textId="613E469A" w:rsidR="00E23D9C" w:rsidRDefault="00E23D9C" w:rsidP="00F60DDE">
      <w:pPr>
        <w:spacing w:after="0" w:line="240" w:lineRule="auto"/>
        <w:ind w:firstLine="709"/>
        <w:jc w:val="both"/>
      </w:pPr>
      <w:r>
        <w:t>5. Нажать кнопку «Обработка»</w:t>
      </w:r>
    </w:p>
    <w:p w14:paraId="7455AF56" w14:textId="791E1C8A" w:rsidR="00E23D9C" w:rsidRDefault="00E23D9C" w:rsidP="00F60DDE">
      <w:pPr>
        <w:pStyle w:val="ac"/>
        <w:spacing w:after="0" w:line="240" w:lineRule="auto"/>
        <w:ind w:left="0" w:firstLine="709"/>
        <w:jc w:val="both"/>
      </w:pPr>
      <w:r>
        <w:t>Ожидаемый результат: ТУЛЕЗХ</w:t>
      </w:r>
    </w:p>
    <w:p w14:paraId="16347087" w14:textId="2D276108" w:rsidR="00E23D9C" w:rsidRDefault="00E23D9C" w:rsidP="00F60DDE">
      <w:pPr>
        <w:spacing w:after="0" w:line="240" w:lineRule="auto"/>
        <w:ind w:firstLine="709"/>
        <w:jc w:val="both"/>
      </w:pPr>
      <w:r>
        <w:t>Рекомендации:</w:t>
      </w:r>
    </w:p>
    <w:p w14:paraId="74CDAF4D" w14:textId="74488B26" w:rsidR="00E23D9C" w:rsidRDefault="00E23D9C" w:rsidP="00F60DDE">
      <w:pPr>
        <w:pStyle w:val="ac"/>
        <w:numPr>
          <w:ilvl w:val="0"/>
          <w:numId w:val="2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ab/>
        <w:t>ознакомиться с руководством пользователя;</w:t>
      </w:r>
    </w:p>
    <w:p w14:paraId="11CB0906" w14:textId="1E0F17FC" w:rsidR="00E23D9C" w:rsidRDefault="00E23D9C" w:rsidP="00F60DDE">
      <w:pPr>
        <w:pStyle w:val="ac"/>
        <w:numPr>
          <w:ilvl w:val="0"/>
          <w:numId w:val="2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 </w:t>
      </w:r>
      <w:r>
        <w:tab/>
        <w:t>начать с контрольного примера;</w:t>
      </w:r>
    </w:p>
    <w:p w14:paraId="51801ECE" w14:textId="4417D6AB" w:rsidR="00FB7042" w:rsidRDefault="00E23D9C" w:rsidP="00F60DDE">
      <w:pPr>
        <w:pStyle w:val="ac"/>
        <w:numPr>
          <w:ilvl w:val="0"/>
          <w:numId w:val="2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 </w:t>
      </w:r>
      <w:r>
        <w:tab/>
        <w:t>далее переходить к своим текстам.</w:t>
      </w:r>
    </w:p>
    <w:p w14:paraId="3B2A98E8" w14:textId="77777777" w:rsidR="00FB7042" w:rsidRDefault="00FB7042" w:rsidP="00FB7042">
      <w:pPr>
        <w:spacing w:after="0" w:line="240" w:lineRule="auto"/>
        <w:ind w:firstLine="709"/>
        <w:jc w:val="both"/>
      </w:pPr>
    </w:p>
    <w:p w14:paraId="6C38CE7A" w14:textId="77777777" w:rsidR="00FB7042" w:rsidRDefault="00FB7042" w:rsidP="00FB7042">
      <w:pPr>
        <w:pStyle w:val="1"/>
        <w:spacing w:after="0"/>
        <w:jc w:val="both"/>
      </w:pPr>
      <w:bookmarkStart w:id="41" w:name="_Toc231379968"/>
      <w:r>
        <w:t>7</w:t>
      </w:r>
      <w:r w:rsidRPr="00FE682D">
        <w:t xml:space="preserve"> </w:t>
      </w:r>
      <w:r>
        <w:t>Термины и сокращения</w:t>
      </w:r>
      <w:bookmarkEnd w:id="41"/>
    </w:p>
    <w:p w14:paraId="5A560220" w14:textId="77777777" w:rsidR="00FB7042" w:rsidRDefault="00FB7042" w:rsidP="00FB7042">
      <w:pPr>
        <w:spacing w:after="0" w:line="240" w:lineRule="auto"/>
        <w:ind w:firstLine="709"/>
        <w:jc w:val="both"/>
      </w:pPr>
    </w:p>
    <w:p w14:paraId="309C5D5E" w14:textId="77777777" w:rsidR="00FB7042" w:rsidRDefault="00FB7042" w:rsidP="00FB7042">
      <w:pPr>
        <w:spacing w:after="0" w:line="240" w:lineRule="auto"/>
        <w:ind w:firstLine="709"/>
        <w:jc w:val="both"/>
      </w:pPr>
    </w:p>
    <w:p w14:paraId="79B6AD85" w14:textId="77777777" w:rsidR="00FB7042" w:rsidRDefault="00FB7042" w:rsidP="00FB7042">
      <w:pPr>
        <w:spacing w:after="0" w:line="240" w:lineRule="auto"/>
        <w:ind w:firstLine="709"/>
        <w:jc w:val="both"/>
      </w:pPr>
      <w:r>
        <w:t>Таблица 1 – Термины и сокращения</w:t>
      </w:r>
    </w:p>
    <w:p w14:paraId="702BC75E" w14:textId="77777777" w:rsidR="00FB7042" w:rsidRDefault="00FB7042" w:rsidP="00FB7042">
      <w:pPr>
        <w:spacing w:after="0" w:line="240" w:lineRule="auto"/>
        <w:ind w:firstLine="709"/>
        <w:jc w:val="both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925"/>
        <w:gridCol w:w="8207"/>
      </w:tblGrid>
      <w:tr w:rsidR="00F60DDE" w14:paraId="2C175AFC" w14:textId="77777777" w:rsidTr="00285AC5">
        <w:trPr>
          <w:trHeight w:val="540"/>
          <w:jc w:val="center"/>
        </w:trPr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4269C9" w14:textId="77777777" w:rsidR="00F60DDE" w:rsidRPr="00D05BC7" w:rsidRDefault="00F60DDE" w:rsidP="00285AC5">
            <w:pPr>
              <w:jc w:val="center"/>
              <w:rPr>
                <w:szCs w:val="28"/>
              </w:rPr>
            </w:pPr>
            <w:r w:rsidRPr="00D05BC7">
              <w:rPr>
                <w:rFonts w:cs="Times New Roman"/>
                <w:color w:val="000000"/>
                <w:szCs w:val="28"/>
              </w:rPr>
              <w:t>Термин</w:t>
            </w:r>
          </w:p>
        </w:tc>
        <w:tc>
          <w:tcPr>
            <w:tcW w:w="40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13E15" w14:textId="77777777" w:rsidR="00F60DDE" w:rsidRPr="00D05BC7" w:rsidRDefault="00F60DDE" w:rsidP="00285AC5">
            <w:pPr>
              <w:jc w:val="center"/>
              <w:rPr>
                <w:szCs w:val="28"/>
              </w:rPr>
            </w:pPr>
            <w:r w:rsidRPr="00D05BC7">
              <w:rPr>
                <w:rFonts w:cs="Times New Roman"/>
                <w:color w:val="000000"/>
                <w:szCs w:val="28"/>
              </w:rPr>
              <w:t>Полная форма</w:t>
            </w:r>
          </w:p>
        </w:tc>
      </w:tr>
      <w:tr w:rsidR="00F60DDE" w14:paraId="66CAF3F9" w14:textId="77777777" w:rsidTr="00285AC5">
        <w:trPr>
          <w:jc w:val="center"/>
        </w:trPr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A4799" w14:textId="77777777" w:rsidR="00F60DDE" w:rsidRPr="00D05BC7" w:rsidRDefault="00F60DDE" w:rsidP="00285AC5">
            <w:pPr>
              <w:rPr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 xml:space="preserve">1 </w:t>
            </w:r>
            <w:r w:rsidRPr="00D05BC7">
              <w:rPr>
                <w:rFonts w:cs="Times New Roman"/>
                <w:color w:val="000000"/>
                <w:szCs w:val="28"/>
              </w:rPr>
              <w:t>АС</w:t>
            </w:r>
          </w:p>
        </w:tc>
        <w:tc>
          <w:tcPr>
            <w:tcW w:w="40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696817" w14:textId="77777777" w:rsidR="00F60DDE" w:rsidRPr="00D05BC7" w:rsidRDefault="00F60DDE" w:rsidP="00285AC5">
            <w:pPr>
              <w:rPr>
                <w:szCs w:val="28"/>
              </w:rPr>
            </w:pPr>
            <w:r w:rsidRPr="00D05BC7">
              <w:rPr>
                <w:rFonts w:cs="Times New Roman"/>
                <w:color w:val="000000"/>
                <w:szCs w:val="28"/>
              </w:rPr>
              <w:t>Автоматизированная система</w:t>
            </w:r>
          </w:p>
        </w:tc>
      </w:tr>
      <w:tr w:rsidR="00F60DDE" w14:paraId="751AE08E" w14:textId="77777777" w:rsidTr="00285AC5">
        <w:trPr>
          <w:jc w:val="center"/>
        </w:trPr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FE8B73" w14:textId="77777777" w:rsidR="00F60DDE" w:rsidRPr="00D05BC7" w:rsidRDefault="00F60DDE" w:rsidP="00285AC5">
            <w:pPr>
              <w:rPr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 xml:space="preserve">2 </w:t>
            </w:r>
            <w:r w:rsidRPr="00D05BC7">
              <w:rPr>
                <w:rFonts w:cs="Times New Roman"/>
                <w:color w:val="000000"/>
                <w:szCs w:val="28"/>
              </w:rPr>
              <w:t>ПО</w:t>
            </w:r>
          </w:p>
        </w:tc>
        <w:tc>
          <w:tcPr>
            <w:tcW w:w="40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388388" w14:textId="77777777" w:rsidR="00F60DDE" w:rsidRPr="00D05BC7" w:rsidRDefault="00F60DDE" w:rsidP="00285AC5">
            <w:pPr>
              <w:rPr>
                <w:szCs w:val="28"/>
              </w:rPr>
            </w:pPr>
            <w:r w:rsidRPr="00D05BC7">
              <w:rPr>
                <w:rFonts w:cs="Times New Roman"/>
                <w:color w:val="000000"/>
                <w:szCs w:val="28"/>
              </w:rPr>
              <w:t>Программное обеспечение</w:t>
            </w:r>
          </w:p>
        </w:tc>
      </w:tr>
      <w:tr w:rsidR="00F60DDE" w14:paraId="47D4456E" w14:textId="77777777" w:rsidTr="00285AC5">
        <w:trPr>
          <w:jc w:val="center"/>
        </w:trPr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593DC" w14:textId="77777777" w:rsidR="00F60DDE" w:rsidRPr="00D05BC7" w:rsidRDefault="00F60DDE" w:rsidP="00285AC5">
            <w:pPr>
              <w:rPr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 xml:space="preserve">3 </w:t>
            </w:r>
            <w:r w:rsidRPr="00D05BC7">
              <w:rPr>
                <w:rFonts w:cs="Times New Roman"/>
                <w:color w:val="000000"/>
                <w:szCs w:val="28"/>
              </w:rPr>
              <w:t>ТЗ</w:t>
            </w:r>
          </w:p>
        </w:tc>
        <w:tc>
          <w:tcPr>
            <w:tcW w:w="40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A62487" w14:textId="77777777" w:rsidR="00F60DDE" w:rsidRPr="00D05BC7" w:rsidRDefault="00F60DDE" w:rsidP="00285AC5">
            <w:pPr>
              <w:rPr>
                <w:szCs w:val="28"/>
              </w:rPr>
            </w:pPr>
            <w:r w:rsidRPr="00D05BC7">
              <w:rPr>
                <w:rFonts w:cs="Times New Roman"/>
                <w:color w:val="000000"/>
                <w:szCs w:val="28"/>
              </w:rPr>
              <w:t>Техническое задание</w:t>
            </w:r>
          </w:p>
        </w:tc>
      </w:tr>
      <w:tr w:rsidR="00F60DDE" w14:paraId="301BF545" w14:textId="77777777" w:rsidTr="00285AC5">
        <w:trPr>
          <w:trHeight w:val="450"/>
          <w:jc w:val="center"/>
        </w:trPr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786680" w14:textId="77777777" w:rsidR="00F60DDE" w:rsidRPr="00D05BC7" w:rsidRDefault="00F60DDE" w:rsidP="00285AC5">
            <w:pPr>
              <w:rPr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lastRenderedPageBreak/>
              <w:t xml:space="preserve">4 </w:t>
            </w:r>
            <w:r w:rsidRPr="00D05BC7">
              <w:rPr>
                <w:rFonts w:cs="Times New Roman"/>
                <w:color w:val="000000"/>
                <w:szCs w:val="28"/>
              </w:rPr>
              <w:t>ОС</w:t>
            </w:r>
          </w:p>
        </w:tc>
        <w:tc>
          <w:tcPr>
            <w:tcW w:w="40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0118A9" w14:textId="77777777" w:rsidR="00F60DDE" w:rsidRPr="00D05BC7" w:rsidRDefault="00F60DDE" w:rsidP="00285AC5">
            <w:pPr>
              <w:rPr>
                <w:szCs w:val="28"/>
              </w:rPr>
            </w:pPr>
            <w:r w:rsidRPr="00D05BC7">
              <w:rPr>
                <w:rFonts w:cs="Times New Roman"/>
                <w:color w:val="000000"/>
                <w:szCs w:val="28"/>
              </w:rPr>
              <w:t>Операционная система</w:t>
            </w:r>
          </w:p>
        </w:tc>
      </w:tr>
      <w:tr w:rsidR="00F60DDE" w14:paraId="140EA12B" w14:textId="77777777" w:rsidTr="00285AC5">
        <w:trPr>
          <w:jc w:val="center"/>
        </w:trPr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9D24CB" w14:textId="77777777" w:rsidR="00F60DDE" w:rsidRPr="00D05BC7" w:rsidRDefault="00F60DDE" w:rsidP="00285AC5">
            <w:pPr>
              <w:rPr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 xml:space="preserve">5 </w:t>
            </w:r>
            <w:r w:rsidRPr="00D05BC7">
              <w:rPr>
                <w:rFonts w:cs="Times New Roman"/>
                <w:color w:val="000000"/>
                <w:szCs w:val="28"/>
              </w:rPr>
              <w:t>ОЗУ</w:t>
            </w:r>
          </w:p>
        </w:tc>
        <w:tc>
          <w:tcPr>
            <w:tcW w:w="40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995997" w14:textId="77777777" w:rsidR="00F60DDE" w:rsidRPr="00D05BC7" w:rsidRDefault="00F60DDE" w:rsidP="00285AC5">
            <w:pPr>
              <w:rPr>
                <w:szCs w:val="28"/>
              </w:rPr>
            </w:pPr>
            <w:r w:rsidRPr="00D05BC7">
              <w:rPr>
                <w:rFonts w:cs="Times New Roman"/>
                <w:color w:val="000000"/>
                <w:szCs w:val="28"/>
              </w:rPr>
              <w:t>Оперативное запоминающее устройство (оперативная память)</w:t>
            </w:r>
          </w:p>
        </w:tc>
      </w:tr>
    </w:tbl>
    <w:p w14:paraId="08E403C5" w14:textId="77777777" w:rsidR="00FB7042" w:rsidRPr="00136885" w:rsidRDefault="00FB7042" w:rsidP="00FB7042">
      <w:pPr>
        <w:spacing w:after="0" w:line="240" w:lineRule="auto"/>
        <w:jc w:val="both"/>
      </w:pPr>
    </w:p>
    <w:p w14:paraId="2FA8B88E" w14:textId="77777777" w:rsidR="00375BF9" w:rsidRPr="00457F8D" w:rsidRDefault="00375BF9" w:rsidP="00FB7042">
      <w:pPr>
        <w:rPr>
          <w:rFonts w:cs="Times New Roman"/>
          <w:szCs w:val="28"/>
        </w:rPr>
      </w:pPr>
    </w:p>
    <w:sectPr w:rsidR="00375BF9" w:rsidRPr="00457F8D" w:rsidSect="00FB7042">
      <w:headerReference w:type="default" r:id="rId15"/>
      <w:footerReference w:type="default" r:id="rId16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8ABC6" w14:textId="77777777" w:rsidR="00607B28" w:rsidRDefault="00607B28" w:rsidP="00BC3DDD">
      <w:pPr>
        <w:spacing w:after="0" w:line="240" w:lineRule="auto"/>
      </w:pPr>
      <w:r>
        <w:separator/>
      </w:r>
    </w:p>
  </w:endnote>
  <w:endnote w:type="continuationSeparator" w:id="0">
    <w:p w14:paraId="5255E304" w14:textId="77777777" w:rsidR="00607B28" w:rsidRDefault="00607B28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1"/>
      <w:tblW w:w="10490" w:type="dxa"/>
      <w:tblInd w:w="-234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380"/>
      <w:gridCol w:w="512"/>
      <w:gridCol w:w="1314"/>
      <w:gridCol w:w="857"/>
      <w:gridCol w:w="571"/>
      <w:gridCol w:w="4000"/>
      <w:gridCol w:w="285"/>
      <w:gridCol w:w="285"/>
      <w:gridCol w:w="285"/>
      <w:gridCol w:w="857"/>
      <w:gridCol w:w="1144"/>
    </w:tblGrid>
    <w:tr w:rsidR="00FB7042" w:rsidRPr="00523356" w14:paraId="231490CD" w14:textId="77777777" w:rsidTr="00062E24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EF8FE32" w14:textId="77777777" w:rsidR="00FB7042" w:rsidRPr="00C80E63" w:rsidRDefault="00FB7042">
          <w:pPr>
            <w:pStyle w:val="aa"/>
            <w:rPr>
              <w:i/>
              <w:iCs/>
              <w:sz w:val="20"/>
              <w:szCs w:val="20"/>
            </w:rPr>
          </w:pP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13C9996" w14:textId="77777777" w:rsidR="00FB7042" w:rsidRPr="00523356" w:rsidRDefault="00FB7042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CDCC5AB" w14:textId="77777777" w:rsidR="00FB7042" w:rsidRPr="00523356" w:rsidRDefault="00FB7042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138B015" w14:textId="77777777" w:rsidR="00FB7042" w:rsidRPr="00523356" w:rsidRDefault="00FB7042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6C81C21" w14:textId="77777777" w:rsidR="00FB7042" w:rsidRPr="00523356" w:rsidRDefault="00FB7042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5EBD343" w14:textId="77777777" w:rsidR="00FB7042" w:rsidRPr="00062E24" w:rsidRDefault="00FB7042" w:rsidP="00062E24">
          <w:pPr>
            <w:pStyle w:val="aa"/>
            <w:jc w:val="center"/>
            <w:rPr>
              <w:szCs w:val="28"/>
            </w:rPr>
          </w:pPr>
          <w:r w:rsidRPr="00062E24">
            <w:rPr>
              <w:szCs w:val="28"/>
            </w:rPr>
            <w:t>ОГУ</w:t>
          </w:r>
          <w:r>
            <w:rPr>
              <w:szCs w:val="28"/>
            </w:rPr>
            <w:t xml:space="preserve"> 09.02.07. 3026. 557 ПЗ</w:t>
          </w:r>
        </w:p>
      </w:tc>
    </w:tr>
    <w:tr w:rsidR="00FB7042" w:rsidRPr="00523356" w14:paraId="042A736A" w14:textId="77777777" w:rsidTr="0092377C">
      <w:trPr>
        <w:trHeight w:val="283"/>
      </w:trPr>
      <w:tc>
        <w:tcPr>
          <w:tcW w:w="380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703CBAE" w14:textId="77777777" w:rsidR="00FB7042" w:rsidRPr="002D6E86" w:rsidRDefault="00FB7042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12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7A9CFCB" w14:textId="77777777" w:rsidR="00FB7042" w:rsidRPr="00523356" w:rsidRDefault="00FB7042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89562B4" w14:textId="77777777" w:rsidR="00FB7042" w:rsidRPr="00523356" w:rsidRDefault="00FB7042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5F889ED" w14:textId="77777777" w:rsidR="00FB7042" w:rsidRPr="00523356" w:rsidRDefault="00FB7042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AD03092" w14:textId="77777777" w:rsidR="00FB7042" w:rsidRPr="00523356" w:rsidRDefault="00FB7042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FE44B52" w14:textId="77777777" w:rsidR="00FB7042" w:rsidRPr="00523356" w:rsidRDefault="00FB7042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FB7042" w:rsidRPr="00523356" w14:paraId="13B219C3" w14:textId="77777777" w:rsidTr="0092377C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B9A6F30" w14:textId="77777777" w:rsidR="00FB7042" w:rsidRPr="002D6E86" w:rsidRDefault="00FB7042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Изм.</w:t>
          </w: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EA881CB" w14:textId="77777777" w:rsidR="00FB7042" w:rsidRPr="00523356" w:rsidRDefault="00FB7042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1881E3D" w14:textId="77777777" w:rsidR="00FB7042" w:rsidRPr="00523356" w:rsidRDefault="00FB7042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№ докум.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DFCEDAB" w14:textId="77777777" w:rsidR="00FB7042" w:rsidRPr="00523356" w:rsidRDefault="00FB7042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Подп.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B3674FE" w14:textId="77777777" w:rsidR="00FB7042" w:rsidRPr="00523356" w:rsidRDefault="00FB7042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Дата</w:t>
          </w: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332ECC5" w14:textId="77777777" w:rsidR="00FB7042" w:rsidRPr="00523356" w:rsidRDefault="00FB7042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FB7042" w:rsidRPr="00523356" w14:paraId="5AEFE3FF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292F94D" w14:textId="77777777" w:rsidR="00FB7042" w:rsidRPr="00523356" w:rsidRDefault="00FB7042" w:rsidP="00C80E63">
          <w:pPr>
            <w:pStyle w:val="aa"/>
            <w:rPr>
              <w:i/>
              <w:iCs/>
              <w:sz w:val="16"/>
              <w:szCs w:val="16"/>
            </w:rPr>
          </w:pPr>
          <w:proofErr w:type="spellStart"/>
          <w:r w:rsidRPr="002D6E86">
            <w:rPr>
              <w:i/>
              <w:iCs/>
              <w:sz w:val="16"/>
              <w:szCs w:val="16"/>
            </w:rPr>
            <w:t>Разраб</w:t>
          </w:r>
          <w:proofErr w:type="spellEnd"/>
          <w:r w:rsidRPr="002D6E86">
            <w:rPr>
              <w:i/>
              <w:iCs/>
              <w:sz w:val="16"/>
              <w:szCs w:val="16"/>
            </w:rPr>
            <w:t>.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B72BFEF" w14:textId="77777777" w:rsidR="00FB7042" w:rsidRPr="00556486" w:rsidRDefault="00FB7042" w:rsidP="00062E24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Истомин Д.Е.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3A202D" w14:textId="77777777" w:rsidR="00FB7042" w:rsidRPr="00523356" w:rsidRDefault="00FB7042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CF1047D" w14:textId="77777777" w:rsidR="00FB7042" w:rsidRPr="00523356" w:rsidRDefault="00FB7042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545F458" w14:textId="77777777" w:rsidR="00FB7042" w:rsidRPr="00D30688" w:rsidRDefault="00FB7042" w:rsidP="00062E24">
          <w:pPr>
            <w:pStyle w:val="aa"/>
            <w:jc w:val="center"/>
            <w:rPr>
              <w:sz w:val="24"/>
              <w:szCs w:val="24"/>
            </w:rPr>
          </w:pPr>
          <w:r w:rsidRPr="00D30688">
            <w:rPr>
              <w:sz w:val="24"/>
            </w:rPr>
            <w:t>Разработка программного обеспечения «Жизнь» для исследование компьютерной модели искусственной жизни</w:t>
          </w:r>
        </w:p>
      </w:tc>
      <w:tc>
        <w:tcPr>
          <w:tcW w:w="855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7BBB201" w14:textId="77777777" w:rsidR="00FB7042" w:rsidRPr="00523356" w:rsidRDefault="00FB7042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Лит.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6A8A8A1" w14:textId="77777777" w:rsidR="00FB7042" w:rsidRPr="00523356" w:rsidRDefault="00FB7042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F5A0148" w14:textId="77777777" w:rsidR="00FB7042" w:rsidRPr="00523356" w:rsidRDefault="00FB7042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Листов</w:t>
          </w:r>
        </w:p>
      </w:tc>
    </w:tr>
    <w:tr w:rsidR="00FB7042" w:rsidRPr="00523356" w14:paraId="2798F459" w14:textId="77777777" w:rsidTr="00EB644B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00A9A5C" w14:textId="77777777" w:rsidR="00FB7042" w:rsidRPr="00523356" w:rsidRDefault="00FB7042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Пров.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1D08466" w14:textId="77777777" w:rsidR="00FB7042" w:rsidRPr="00062E24" w:rsidRDefault="00FB7042" w:rsidP="00EB644B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Богданова В.С..</w:t>
          </w: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7743A1C" w14:textId="77777777" w:rsidR="00FB7042" w:rsidRPr="00523356" w:rsidRDefault="00FB7042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0E62427" w14:textId="77777777" w:rsidR="00FB7042" w:rsidRPr="00523356" w:rsidRDefault="00FB7042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805E028" w14:textId="77777777" w:rsidR="00FB7042" w:rsidRPr="00523356" w:rsidRDefault="00FB7042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4753F44" w14:textId="77777777" w:rsidR="00FB7042" w:rsidRPr="00523356" w:rsidRDefault="00FB7042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108DA49" w14:textId="77777777" w:rsidR="00FB7042" w:rsidRPr="00523356" w:rsidRDefault="00FB7042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BAB0068" w14:textId="77777777" w:rsidR="00FB7042" w:rsidRPr="00523356" w:rsidRDefault="00FB7042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A3B601C" w14:textId="77777777" w:rsidR="00FB7042" w:rsidRPr="00793EC3" w:rsidRDefault="00FB7042" w:rsidP="00793EC3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  \* MERGEFORMAT </w:instrText>
          </w:r>
          <w:r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3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2E2F335" w14:textId="77777777" w:rsidR="00FB7042" w:rsidRPr="00793EC3" w:rsidRDefault="00FB7042" w:rsidP="00793EC3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10</w:t>
          </w:r>
        </w:p>
      </w:tc>
    </w:tr>
    <w:tr w:rsidR="00FB7042" w:rsidRPr="00523356" w14:paraId="52C4E6E7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1E2C7BC" w14:textId="77777777" w:rsidR="00FB7042" w:rsidRPr="00523356" w:rsidRDefault="00FB7042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415431F" w14:textId="77777777" w:rsidR="00FB7042" w:rsidRPr="00523356" w:rsidRDefault="00FB7042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EBCF593" w14:textId="77777777" w:rsidR="00FB7042" w:rsidRPr="00523356" w:rsidRDefault="00FB7042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225BECD" w14:textId="77777777" w:rsidR="00FB7042" w:rsidRPr="00523356" w:rsidRDefault="00FB7042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D15935F" w14:textId="77777777" w:rsidR="00FB7042" w:rsidRPr="00523356" w:rsidRDefault="00FB7042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FC34F46" w14:textId="77777777" w:rsidR="00FB7042" w:rsidRPr="00062E24" w:rsidRDefault="00FB7042" w:rsidP="00062E24">
          <w:pPr>
            <w:pStyle w:val="aa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24ИСП</w:t>
          </w:r>
          <w:r w:rsidRPr="00D30688">
            <w:rPr>
              <w:sz w:val="24"/>
              <w:szCs w:val="24"/>
            </w:rPr>
            <w:t>-1</w:t>
          </w:r>
        </w:p>
      </w:tc>
    </w:tr>
    <w:tr w:rsidR="00FB7042" w:rsidRPr="00523356" w14:paraId="4050F4A9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6DB07C7" w14:textId="77777777" w:rsidR="00FB7042" w:rsidRPr="00523356" w:rsidRDefault="00FB7042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Н. контр.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BC651A7" w14:textId="77777777" w:rsidR="00FB7042" w:rsidRPr="00523356" w:rsidRDefault="00FB7042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237773F" w14:textId="77777777" w:rsidR="00FB7042" w:rsidRPr="00523356" w:rsidRDefault="00FB7042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4E65DDE" w14:textId="77777777" w:rsidR="00FB7042" w:rsidRPr="00523356" w:rsidRDefault="00FB7042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4ABC70C" w14:textId="77777777" w:rsidR="00FB7042" w:rsidRPr="00523356" w:rsidRDefault="00FB7042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CFFE715" w14:textId="77777777" w:rsidR="00FB7042" w:rsidRPr="00523356" w:rsidRDefault="00FB7042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FB7042" w:rsidRPr="00523356" w14:paraId="6575EBC1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CC6BDAD" w14:textId="77777777" w:rsidR="00FB7042" w:rsidRPr="00523356" w:rsidRDefault="00FB7042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Утв.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F677E38" w14:textId="77777777" w:rsidR="00FB7042" w:rsidRPr="00523356" w:rsidRDefault="00FB7042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0622B98" w14:textId="77777777" w:rsidR="00FB7042" w:rsidRPr="00523356" w:rsidRDefault="00FB7042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12F4CCD" w14:textId="23EBB4E2" w:rsidR="00FB7042" w:rsidRPr="00523356" w:rsidRDefault="00FB7042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EA1FB37" w14:textId="2486FB93" w:rsidR="00FB7042" w:rsidRPr="00523356" w:rsidRDefault="00FB7042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72F1CEF" w14:textId="77777777" w:rsidR="00FB7042" w:rsidRPr="00523356" w:rsidRDefault="00FB7042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</w:tbl>
  <w:p w14:paraId="27A0B4CE" w14:textId="696DF617" w:rsidR="00FB7042" w:rsidRPr="00C80E63" w:rsidRDefault="00FB7042">
    <w:pPr>
      <w:pStyle w:val="aa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AEE9F" w14:textId="77777777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431A5FC" wp14:editId="2FB9AF95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965405476" name="Прямоугольник 9654054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7FBFFE9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2E057E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431A5FC" id="Прямоугольник 965405476" o:spid="_x0000_s1026" style="position:absolute;margin-left:551.3pt;margin-top:805.15pt;width:28.3pt;height:22.6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" filled="f" strokecolor="black [3213]" strokeweight="1.5pt">
              <v:textbox>
                <w:txbxContent>
                  <w:p w14:paraId="07FBFFE9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2E057E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191A480" wp14:editId="4B606CE9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1629962655" name="Прямоугольник 16299626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9953162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191A480" id="Прямоугольник 1629962655" o:spid="_x0000_s1027" style="position:absolute;margin-left:551.4pt;margin-top:785.3pt;width:28.3pt;height:19.8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" filled="f" strokecolor="black [3213]" strokeweight="1.5pt">
              <v:textbox inset="0,1.3mm,0">
                <w:txbxContent>
                  <w:p w14:paraId="69953162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3195B" w14:textId="77777777" w:rsidR="00607B28" w:rsidRDefault="00607B28" w:rsidP="00BC3DDD">
      <w:pPr>
        <w:spacing w:after="0" w:line="240" w:lineRule="auto"/>
      </w:pPr>
      <w:r>
        <w:separator/>
      </w:r>
    </w:p>
  </w:footnote>
  <w:footnote w:type="continuationSeparator" w:id="0">
    <w:p w14:paraId="6A2223EF" w14:textId="77777777" w:rsidR="00607B28" w:rsidRDefault="00607B28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61177" w14:textId="77777777" w:rsidR="00FB7042" w:rsidRDefault="00FB7042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DDCBFD5" wp14:editId="48B8351B">
              <wp:simplePos x="0" y="0"/>
              <wp:positionH relativeFrom="page">
                <wp:posOffset>685054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58A7C8" id="Прямоугольник 5" o:spid="_x0000_s1026" style="position:absolute;margin-left:53.95pt;margin-top:14.2pt;width:524.4pt;height:813.5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" filled="f" strokecolor="black [3213]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46F18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68B206C" wp14:editId="5267D3B5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754658009" name="Прямоугольник 17546580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06673A" id="Прямоугольник 1754658009" o:spid="_x0000_s1026" style="position:absolute;margin-left:55.15pt;margin-top:14.2pt;width:524.4pt;height:813.5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A04"/>
    <w:multiLevelType w:val="multilevel"/>
    <w:tmpl w:val="ED06C41A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"/>
      <w:lvlJc w:val="left"/>
      <w:pPr>
        <w:ind w:left="1215" w:hanging="360"/>
      </w:pPr>
      <w:rPr>
        <w:rFonts w:ascii="Symbol" w:hAnsi="Symbol" w:hint="default"/>
      </w:r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" w15:restartNumberingAfterBreak="0">
    <w:nsid w:val="00EC0979"/>
    <w:multiLevelType w:val="hybridMultilevel"/>
    <w:tmpl w:val="1A5EDF4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7">
      <w:start w:val="1"/>
      <w:numFmt w:val="lowerLetter"/>
      <w:lvlText w:val="%2)"/>
      <w:lvlJc w:val="left"/>
      <w:pPr>
        <w:ind w:left="1429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E17CF"/>
    <w:multiLevelType w:val="multilevel"/>
    <w:tmpl w:val="18748C40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3" w15:restartNumberingAfterBreak="0">
    <w:nsid w:val="0E7674E0"/>
    <w:multiLevelType w:val="hybridMultilevel"/>
    <w:tmpl w:val="0054062A"/>
    <w:lvl w:ilvl="0" w:tplc="155A77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941F9"/>
    <w:multiLevelType w:val="hybridMultilevel"/>
    <w:tmpl w:val="3C90C52E"/>
    <w:lvl w:ilvl="0" w:tplc="155A77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76769"/>
    <w:multiLevelType w:val="multilevel"/>
    <w:tmpl w:val="E67CB2D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160B6663"/>
    <w:multiLevelType w:val="multilevel"/>
    <w:tmpl w:val="6BE6BDF0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7" w15:restartNumberingAfterBreak="0">
    <w:nsid w:val="16126F22"/>
    <w:multiLevelType w:val="hybridMultilevel"/>
    <w:tmpl w:val="5972E80A"/>
    <w:lvl w:ilvl="0" w:tplc="04190011">
      <w:start w:val="1"/>
      <w:numFmt w:val="decimal"/>
      <w:lvlText w:val="%1)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95049B5"/>
    <w:multiLevelType w:val="hybridMultilevel"/>
    <w:tmpl w:val="9BFE064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1CF4D7F"/>
    <w:multiLevelType w:val="multilevel"/>
    <w:tmpl w:val="B34AB9FC"/>
    <w:lvl w:ilvl="0">
      <w:start w:val="1"/>
      <w:numFmt w:val="decimal"/>
      <w:lvlText w:val="%1) 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0" w15:restartNumberingAfterBreak="0">
    <w:nsid w:val="2E0D6295"/>
    <w:multiLevelType w:val="multilevel"/>
    <w:tmpl w:val="70200476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1" w15:restartNumberingAfterBreak="0">
    <w:nsid w:val="339F1350"/>
    <w:multiLevelType w:val="hybridMultilevel"/>
    <w:tmpl w:val="0BE6B3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82B1746"/>
    <w:multiLevelType w:val="hybridMultilevel"/>
    <w:tmpl w:val="00E0F3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6156B75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506DAC"/>
    <w:multiLevelType w:val="hybridMultilevel"/>
    <w:tmpl w:val="533EF06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EDA6514"/>
    <w:multiLevelType w:val="multilevel"/>
    <w:tmpl w:val="0D18BB46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5" w15:restartNumberingAfterBreak="0">
    <w:nsid w:val="42C11C49"/>
    <w:multiLevelType w:val="hybridMultilevel"/>
    <w:tmpl w:val="4734E58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ABD662A"/>
    <w:multiLevelType w:val="multilevel"/>
    <w:tmpl w:val="3D46FE14"/>
    <w:lvl w:ilvl="0">
      <w:start w:val="1"/>
      <w:numFmt w:val="decimal"/>
      <w:lvlText w:val="%1) 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7" w15:restartNumberingAfterBreak="0">
    <w:nsid w:val="4AD92D2F"/>
    <w:multiLevelType w:val="hybridMultilevel"/>
    <w:tmpl w:val="403811BC"/>
    <w:lvl w:ilvl="0" w:tplc="155A77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B21027B"/>
    <w:multiLevelType w:val="hybridMultilevel"/>
    <w:tmpl w:val="A974426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BBD6546"/>
    <w:multiLevelType w:val="hybridMultilevel"/>
    <w:tmpl w:val="DF2AD00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DD774FD"/>
    <w:multiLevelType w:val="multilevel"/>
    <w:tmpl w:val="CC3232B4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1" w15:restartNumberingAfterBreak="0">
    <w:nsid w:val="51C66019"/>
    <w:multiLevelType w:val="multilevel"/>
    <w:tmpl w:val="EAF2FCA8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2" w15:restartNumberingAfterBreak="0">
    <w:nsid w:val="58A321D9"/>
    <w:multiLevelType w:val="multilevel"/>
    <w:tmpl w:val="989AE96E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23" w15:restartNumberingAfterBreak="0">
    <w:nsid w:val="5DF25C03"/>
    <w:multiLevelType w:val="hybridMultilevel"/>
    <w:tmpl w:val="396AF594"/>
    <w:lvl w:ilvl="0" w:tplc="155A77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AB3C17"/>
    <w:multiLevelType w:val="multilevel"/>
    <w:tmpl w:val="E864DF1A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25" w15:restartNumberingAfterBreak="0">
    <w:nsid w:val="6A0A5FBC"/>
    <w:multiLevelType w:val="hybridMultilevel"/>
    <w:tmpl w:val="F74E35E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A6619BC"/>
    <w:multiLevelType w:val="hybridMultilevel"/>
    <w:tmpl w:val="AB685F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B4E6E76"/>
    <w:multiLevelType w:val="hybridMultilevel"/>
    <w:tmpl w:val="D406672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EBB51CD"/>
    <w:multiLevelType w:val="hybridMultilevel"/>
    <w:tmpl w:val="0172DDA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33989643">
    <w:abstractNumId w:val="10"/>
  </w:num>
  <w:num w:numId="2" w16cid:durableId="1100948257">
    <w:abstractNumId w:val="14"/>
  </w:num>
  <w:num w:numId="3" w16cid:durableId="1048336205">
    <w:abstractNumId w:val="21"/>
  </w:num>
  <w:num w:numId="4" w16cid:durableId="2021808956">
    <w:abstractNumId w:val="20"/>
  </w:num>
  <w:num w:numId="5" w16cid:durableId="1529872430">
    <w:abstractNumId w:val="4"/>
  </w:num>
  <w:num w:numId="6" w16cid:durableId="87309831">
    <w:abstractNumId w:val="23"/>
  </w:num>
  <w:num w:numId="7" w16cid:durableId="197933847">
    <w:abstractNumId w:val="3"/>
  </w:num>
  <w:num w:numId="8" w16cid:durableId="1397820268">
    <w:abstractNumId w:val="16"/>
  </w:num>
  <w:num w:numId="9" w16cid:durableId="1580096844">
    <w:abstractNumId w:val="24"/>
  </w:num>
  <w:num w:numId="10" w16cid:durableId="1327595024">
    <w:abstractNumId w:val="6"/>
  </w:num>
  <w:num w:numId="11" w16cid:durableId="1369257229">
    <w:abstractNumId w:val="9"/>
  </w:num>
  <w:num w:numId="12" w16cid:durableId="1080759180">
    <w:abstractNumId w:val="2"/>
  </w:num>
  <w:num w:numId="13" w16cid:durableId="1023019634">
    <w:abstractNumId w:val="22"/>
  </w:num>
  <w:num w:numId="14" w16cid:durableId="1649699581">
    <w:abstractNumId w:val="5"/>
  </w:num>
  <w:num w:numId="15" w16cid:durableId="1878279525">
    <w:abstractNumId w:val="28"/>
  </w:num>
  <w:num w:numId="16" w16cid:durableId="1798864830">
    <w:abstractNumId w:val="25"/>
  </w:num>
  <w:num w:numId="17" w16cid:durableId="1115518598">
    <w:abstractNumId w:val="19"/>
  </w:num>
  <w:num w:numId="18" w16cid:durableId="1645353189">
    <w:abstractNumId w:val="8"/>
  </w:num>
  <w:num w:numId="19" w16cid:durableId="1120295042">
    <w:abstractNumId w:val="15"/>
  </w:num>
  <w:num w:numId="20" w16cid:durableId="949699045">
    <w:abstractNumId w:val="12"/>
  </w:num>
  <w:num w:numId="21" w16cid:durableId="424571671">
    <w:abstractNumId w:val="1"/>
  </w:num>
  <w:num w:numId="22" w16cid:durableId="2112973456">
    <w:abstractNumId w:val="27"/>
  </w:num>
  <w:num w:numId="23" w16cid:durableId="1146776992">
    <w:abstractNumId w:val="26"/>
  </w:num>
  <w:num w:numId="24" w16cid:durableId="770705482">
    <w:abstractNumId w:val="13"/>
  </w:num>
  <w:num w:numId="25" w16cid:durableId="2010869948">
    <w:abstractNumId w:val="11"/>
  </w:num>
  <w:num w:numId="26" w16cid:durableId="320087727">
    <w:abstractNumId w:val="18"/>
  </w:num>
  <w:num w:numId="27" w16cid:durableId="632365942">
    <w:abstractNumId w:val="7"/>
  </w:num>
  <w:num w:numId="28" w16cid:durableId="1248420469">
    <w:abstractNumId w:val="0"/>
  </w:num>
  <w:num w:numId="29" w16cid:durableId="1585916568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244D"/>
    <w:rsid w:val="00002EEF"/>
    <w:rsid w:val="00005395"/>
    <w:rsid w:val="0000752A"/>
    <w:rsid w:val="00010BCE"/>
    <w:rsid w:val="000228B0"/>
    <w:rsid w:val="00027F2D"/>
    <w:rsid w:val="00030797"/>
    <w:rsid w:val="00031682"/>
    <w:rsid w:val="00032146"/>
    <w:rsid w:val="00036124"/>
    <w:rsid w:val="00042B3F"/>
    <w:rsid w:val="00047C11"/>
    <w:rsid w:val="00052ED8"/>
    <w:rsid w:val="00054E63"/>
    <w:rsid w:val="00057D6F"/>
    <w:rsid w:val="00060C68"/>
    <w:rsid w:val="00062E24"/>
    <w:rsid w:val="00083EE9"/>
    <w:rsid w:val="000853E5"/>
    <w:rsid w:val="00085BD6"/>
    <w:rsid w:val="00091A94"/>
    <w:rsid w:val="000979B1"/>
    <w:rsid w:val="000C03FF"/>
    <w:rsid w:val="000C082B"/>
    <w:rsid w:val="000C2721"/>
    <w:rsid w:val="000E3CCE"/>
    <w:rsid w:val="000F1B6B"/>
    <w:rsid w:val="001105AC"/>
    <w:rsid w:val="00112D3E"/>
    <w:rsid w:val="001130E0"/>
    <w:rsid w:val="001171E1"/>
    <w:rsid w:val="00143E84"/>
    <w:rsid w:val="0014572B"/>
    <w:rsid w:val="001519AB"/>
    <w:rsid w:val="001566BA"/>
    <w:rsid w:val="001607BB"/>
    <w:rsid w:val="00167287"/>
    <w:rsid w:val="00176E38"/>
    <w:rsid w:val="00185CCF"/>
    <w:rsid w:val="00195A2E"/>
    <w:rsid w:val="001A07BA"/>
    <w:rsid w:val="001A3C88"/>
    <w:rsid w:val="001C0E59"/>
    <w:rsid w:val="001D63E0"/>
    <w:rsid w:val="001D6C90"/>
    <w:rsid w:val="001E08A4"/>
    <w:rsid w:val="002031F4"/>
    <w:rsid w:val="00207CE8"/>
    <w:rsid w:val="0021294F"/>
    <w:rsid w:val="00221104"/>
    <w:rsid w:val="00221851"/>
    <w:rsid w:val="00243C26"/>
    <w:rsid w:val="0024516E"/>
    <w:rsid w:val="0024687E"/>
    <w:rsid w:val="002521B5"/>
    <w:rsid w:val="00261E97"/>
    <w:rsid w:val="0026257C"/>
    <w:rsid w:val="00265811"/>
    <w:rsid w:val="00266036"/>
    <w:rsid w:val="00283DB5"/>
    <w:rsid w:val="002915C5"/>
    <w:rsid w:val="002B34AF"/>
    <w:rsid w:val="002B39BD"/>
    <w:rsid w:val="002B6D07"/>
    <w:rsid w:val="002C5298"/>
    <w:rsid w:val="002D302B"/>
    <w:rsid w:val="002D6E86"/>
    <w:rsid w:val="002E057E"/>
    <w:rsid w:val="002E2869"/>
    <w:rsid w:val="002E2DC8"/>
    <w:rsid w:val="002F1656"/>
    <w:rsid w:val="002F2A97"/>
    <w:rsid w:val="002F71E2"/>
    <w:rsid w:val="00301186"/>
    <w:rsid w:val="00302A40"/>
    <w:rsid w:val="00304E7C"/>
    <w:rsid w:val="00314B64"/>
    <w:rsid w:val="00321624"/>
    <w:rsid w:val="0032322B"/>
    <w:rsid w:val="00342074"/>
    <w:rsid w:val="00342096"/>
    <w:rsid w:val="00344B3C"/>
    <w:rsid w:val="0034501C"/>
    <w:rsid w:val="003458DE"/>
    <w:rsid w:val="00354B8B"/>
    <w:rsid w:val="0036235E"/>
    <w:rsid w:val="00362CF0"/>
    <w:rsid w:val="003657F8"/>
    <w:rsid w:val="00366A8A"/>
    <w:rsid w:val="00373977"/>
    <w:rsid w:val="00375BF9"/>
    <w:rsid w:val="00377285"/>
    <w:rsid w:val="00392EA6"/>
    <w:rsid w:val="00394665"/>
    <w:rsid w:val="003A1481"/>
    <w:rsid w:val="003A731D"/>
    <w:rsid w:val="003C627E"/>
    <w:rsid w:val="003D3DB6"/>
    <w:rsid w:val="003D4E85"/>
    <w:rsid w:val="003D58F9"/>
    <w:rsid w:val="003F6477"/>
    <w:rsid w:val="004001FD"/>
    <w:rsid w:val="00412A25"/>
    <w:rsid w:val="00416922"/>
    <w:rsid w:val="0044135B"/>
    <w:rsid w:val="004470C3"/>
    <w:rsid w:val="00450ABA"/>
    <w:rsid w:val="00453236"/>
    <w:rsid w:val="00453A3B"/>
    <w:rsid w:val="00457D8A"/>
    <w:rsid w:val="00457F8D"/>
    <w:rsid w:val="00463E97"/>
    <w:rsid w:val="00466642"/>
    <w:rsid w:val="004676B3"/>
    <w:rsid w:val="00483312"/>
    <w:rsid w:val="0048469D"/>
    <w:rsid w:val="0048501A"/>
    <w:rsid w:val="0048686B"/>
    <w:rsid w:val="00487DF4"/>
    <w:rsid w:val="00492E8C"/>
    <w:rsid w:val="00494911"/>
    <w:rsid w:val="004A306C"/>
    <w:rsid w:val="004A79FC"/>
    <w:rsid w:val="004B177B"/>
    <w:rsid w:val="004D2C76"/>
    <w:rsid w:val="004D3C2C"/>
    <w:rsid w:val="004E07AF"/>
    <w:rsid w:val="004E25F4"/>
    <w:rsid w:val="004E4713"/>
    <w:rsid w:val="004E767C"/>
    <w:rsid w:val="004E7B48"/>
    <w:rsid w:val="004E7B7C"/>
    <w:rsid w:val="004F22D7"/>
    <w:rsid w:val="004F3237"/>
    <w:rsid w:val="0050070B"/>
    <w:rsid w:val="00505006"/>
    <w:rsid w:val="00505197"/>
    <w:rsid w:val="005052C2"/>
    <w:rsid w:val="00523356"/>
    <w:rsid w:val="005263D6"/>
    <w:rsid w:val="00540A05"/>
    <w:rsid w:val="0054147A"/>
    <w:rsid w:val="00542F1D"/>
    <w:rsid w:val="00544852"/>
    <w:rsid w:val="0054502A"/>
    <w:rsid w:val="00556486"/>
    <w:rsid w:val="00556E23"/>
    <w:rsid w:val="00577A2C"/>
    <w:rsid w:val="00584867"/>
    <w:rsid w:val="00587EFB"/>
    <w:rsid w:val="005A53B5"/>
    <w:rsid w:val="005B197A"/>
    <w:rsid w:val="005C6B28"/>
    <w:rsid w:val="005C78B9"/>
    <w:rsid w:val="005D6495"/>
    <w:rsid w:val="005D6958"/>
    <w:rsid w:val="005E2498"/>
    <w:rsid w:val="005E77FF"/>
    <w:rsid w:val="006003FE"/>
    <w:rsid w:val="00604570"/>
    <w:rsid w:val="00604DB7"/>
    <w:rsid w:val="00607B28"/>
    <w:rsid w:val="006307CE"/>
    <w:rsid w:val="00634397"/>
    <w:rsid w:val="00634B71"/>
    <w:rsid w:val="00650E61"/>
    <w:rsid w:val="006514DF"/>
    <w:rsid w:val="00654334"/>
    <w:rsid w:val="00660355"/>
    <w:rsid w:val="0066209D"/>
    <w:rsid w:val="00664611"/>
    <w:rsid w:val="00667D1E"/>
    <w:rsid w:val="00672812"/>
    <w:rsid w:val="00685250"/>
    <w:rsid w:val="00685B91"/>
    <w:rsid w:val="006864D1"/>
    <w:rsid w:val="00690812"/>
    <w:rsid w:val="0069555A"/>
    <w:rsid w:val="00696783"/>
    <w:rsid w:val="006B7537"/>
    <w:rsid w:val="006D11C8"/>
    <w:rsid w:val="006F2D2F"/>
    <w:rsid w:val="006F3777"/>
    <w:rsid w:val="007039F1"/>
    <w:rsid w:val="00710711"/>
    <w:rsid w:val="00711FE0"/>
    <w:rsid w:val="007123E1"/>
    <w:rsid w:val="00717620"/>
    <w:rsid w:val="007324D2"/>
    <w:rsid w:val="00736B72"/>
    <w:rsid w:val="00736C09"/>
    <w:rsid w:val="007434AA"/>
    <w:rsid w:val="007448FB"/>
    <w:rsid w:val="00760B6B"/>
    <w:rsid w:val="00760BB2"/>
    <w:rsid w:val="00762BB0"/>
    <w:rsid w:val="00763E9C"/>
    <w:rsid w:val="00770301"/>
    <w:rsid w:val="00770DF6"/>
    <w:rsid w:val="007833C5"/>
    <w:rsid w:val="007933EB"/>
    <w:rsid w:val="00793EC3"/>
    <w:rsid w:val="00794201"/>
    <w:rsid w:val="007964B7"/>
    <w:rsid w:val="00797F64"/>
    <w:rsid w:val="007B6EFC"/>
    <w:rsid w:val="007C48E4"/>
    <w:rsid w:val="007C796A"/>
    <w:rsid w:val="007D1FC2"/>
    <w:rsid w:val="007D3E18"/>
    <w:rsid w:val="007D77BF"/>
    <w:rsid w:val="007D7CD6"/>
    <w:rsid w:val="007F1330"/>
    <w:rsid w:val="007F2368"/>
    <w:rsid w:val="007F325A"/>
    <w:rsid w:val="00801064"/>
    <w:rsid w:val="008015F0"/>
    <w:rsid w:val="00802B3A"/>
    <w:rsid w:val="00803761"/>
    <w:rsid w:val="00814030"/>
    <w:rsid w:val="008150FE"/>
    <w:rsid w:val="008152EA"/>
    <w:rsid w:val="0081600A"/>
    <w:rsid w:val="00816010"/>
    <w:rsid w:val="008238C6"/>
    <w:rsid w:val="00827B62"/>
    <w:rsid w:val="00842FFF"/>
    <w:rsid w:val="00847172"/>
    <w:rsid w:val="008524A6"/>
    <w:rsid w:val="0085568A"/>
    <w:rsid w:val="00855E5D"/>
    <w:rsid w:val="008605F1"/>
    <w:rsid w:val="008625B4"/>
    <w:rsid w:val="0086296A"/>
    <w:rsid w:val="008641A2"/>
    <w:rsid w:val="00874DDF"/>
    <w:rsid w:val="008751EC"/>
    <w:rsid w:val="00875BE7"/>
    <w:rsid w:val="00875EBB"/>
    <w:rsid w:val="008929F8"/>
    <w:rsid w:val="008979BD"/>
    <w:rsid w:val="008B3BAB"/>
    <w:rsid w:val="008B6E23"/>
    <w:rsid w:val="008C5361"/>
    <w:rsid w:val="008C54A1"/>
    <w:rsid w:val="008D00CA"/>
    <w:rsid w:val="008D3E13"/>
    <w:rsid w:val="008D3E3D"/>
    <w:rsid w:val="008E7D94"/>
    <w:rsid w:val="008F09F8"/>
    <w:rsid w:val="008F6B88"/>
    <w:rsid w:val="0090103B"/>
    <w:rsid w:val="00906D3E"/>
    <w:rsid w:val="009108EE"/>
    <w:rsid w:val="009122DE"/>
    <w:rsid w:val="00915235"/>
    <w:rsid w:val="0092377C"/>
    <w:rsid w:val="009326CA"/>
    <w:rsid w:val="00932AF2"/>
    <w:rsid w:val="009345AC"/>
    <w:rsid w:val="009367ED"/>
    <w:rsid w:val="00947603"/>
    <w:rsid w:val="00954612"/>
    <w:rsid w:val="00964CF4"/>
    <w:rsid w:val="00964F4B"/>
    <w:rsid w:val="009679F8"/>
    <w:rsid w:val="00972495"/>
    <w:rsid w:val="00986925"/>
    <w:rsid w:val="009960C5"/>
    <w:rsid w:val="009A40E1"/>
    <w:rsid w:val="009A5CFE"/>
    <w:rsid w:val="009B452E"/>
    <w:rsid w:val="009B4E31"/>
    <w:rsid w:val="009C0E2E"/>
    <w:rsid w:val="009C5919"/>
    <w:rsid w:val="009D49FB"/>
    <w:rsid w:val="009E2008"/>
    <w:rsid w:val="009E51F2"/>
    <w:rsid w:val="009F68E2"/>
    <w:rsid w:val="009F7EE9"/>
    <w:rsid w:val="00A0204A"/>
    <w:rsid w:val="00A17283"/>
    <w:rsid w:val="00A22016"/>
    <w:rsid w:val="00A22926"/>
    <w:rsid w:val="00A251FD"/>
    <w:rsid w:val="00A25B3B"/>
    <w:rsid w:val="00A3651D"/>
    <w:rsid w:val="00A40B37"/>
    <w:rsid w:val="00A45D36"/>
    <w:rsid w:val="00A46AAC"/>
    <w:rsid w:val="00A52631"/>
    <w:rsid w:val="00A71B3F"/>
    <w:rsid w:val="00A7299C"/>
    <w:rsid w:val="00A7336C"/>
    <w:rsid w:val="00A74503"/>
    <w:rsid w:val="00A76215"/>
    <w:rsid w:val="00A76EA8"/>
    <w:rsid w:val="00A80600"/>
    <w:rsid w:val="00A80E0C"/>
    <w:rsid w:val="00A8602B"/>
    <w:rsid w:val="00A90B18"/>
    <w:rsid w:val="00AA30A7"/>
    <w:rsid w:val="00AB1506"/>
    <w:rsid w:val="00AB4D81"/>
    <w:rsid w:val="00AC1A18"/>
    <w:rsid w:val="00AC6975"/>
    <w:rsid w:val="00AD3826"/>
    <w:rsid w:val="00AD44E7"/>
    <w:rsid w:val="00AD58FF"/>
    <w:rsid w:val="00AE145A"/>
    <w:rsid w:val="00AF2B61"/>
    <w:rsid w:val="00AF38B2"/>
    <w:rsid w:val="00AF511F"/>
    <w:rsid w:val="00B07A87"/>
    <w:rsid w:val="00B22545"/>
    <w:rsid w:val="00B318AE"/>
    <w:rsid w:val="00B3303C"/>
    <w:rsid w:val="00B362C2"/>
    <w:rsid w:val="00B45090"/>
    <w:rsid w:val="00B4528C"/>
    <w:rsid w:val="00B628DA"/>
    <w:rsid w:val="00B66A60"/>
    <w:rsid w:val="00B71013"/>
    <w:rsid w:val="00B72539"/>
    <w:rsid w:val="00B74A69"/>
    <w:rsid w:val="00B76568"/>
    <w:rsid w:val="00B809EF"/>
    <w:rsid w:val="00B84BBC"/>
    <w:rsid w:val="00B91DD7"/>
    <w:rsid w:val="00B94AB7"/>
    <w:rsid w:val="00BB07EA"/>
    <w:rsid w:val="00BB2C1F"/>
    <w:rsid w:val="00BB4928"/>
    <w:rsid w:val="00BC36DE"/>
    <w:rsid w:val="00BC3DDD"/>
    <w:rsid w:val="00BD562B"/>
    <w:rsid w:val="00BD5BBF"/>
    <w:rsid w:val="00BF5832"/>
    <w:rsid w:val="00BF7C41"/>
    <w:rsid w:val="00C02F86"/>
    <w:rsid w:val="00C0575B"/>
    <w:rsid w:val="00C101D6"/>
    <w:rsid w:val="00C16239"/>
    <w:rsid w:val="00C2058D"/>
    <w:rsid w:val="00C2659F"/>
    <w:rsid w:val="00C43895"/>
    <w:rsid w:val="00C44C64"/>
    <w:rsid w:val="00C4711F"/>
    <w:rsid w:val="00C600A7"/>
    <w:rsid w:val="00C73115"/>
    <w:rsid w:val="00C73538"/>
    <w:rsid w:val="00C74A78"/>
    <w:rsid w:val="00C74D4B"/>
    <w:rsid w:val="00C76779"/>
    <w:rsid w:val="00C80E63"/>
    <w:rsid w:val="00C819F7"/>
    <w:rsid w:val="00C90116"/>
    <w:rsid w:val="00C96920"/>
    <w:rsid w:val="00C97AAB"/>
    <w:rsid w:val="00CA41F0"/>
    <w:rsid w:val="00CB7A5B"/>
    <w:rsid w:val="00CC42CF"/>
    <w:rsid w:val="00CC4770"/>
    <w:rsid w:val="00CD5271"/>
    <w:rsid w:val="00CE199A"/>
    <w:rsid w:val="00D11FAC"/>
    <w:rsid w:val="00D167C2"/>
    <w:rsid w:val="00D25583"/>
    <w:rsid w:val="00D266DA"/>
    <w:rsid w:val="00D30688"/>
    <w:rsid w:val="00D32426"/>
    <w:rsid w:val="00D34231"/>
    <w:rsid w:val="00D3797C"/>
    <w:rsid w:val="00D37BC1"/>
    <w:rsid w:val="00D43E12"/>
    <w:rsid w:val="00D440FB"/>
    <w:rsid w:val="00D50CC4"/>
    <w:rsid w:val="00D70623"/>
    <w:rsid w:val="00D71630"/>
    <w:rsid w:val="00D84B6C"/>
    <w:rsid w:val="00D87F88"/>
    <w:rsid w:val="00D9040D"/>
    <w:rsid w:val="00D944C9"/>
    <w:rsid w:val="00DA4F0F"/>
    <w:rsid w:val="00DB71FD"/>
    <w:rsid w:val="00DD1DCF"/>
    <w:rsid w:val="00DE3174"/>
    <w:rsid w:val="00DE3893"/>
    <w:rsid w:val="00DF3F4E"/>
    <w:rsid w:val="00DF4AFA"/>
    <w:rsid w:val="00E16076"/>
    <w:rsid w:val="00E23D9C"/>
    <w:rsid w:val="00E254DD"/>
    <w:rsid w:val="00E41C72"/>
    <w:rsid w:val="00E43DB6"/>
    <w:rsid w:val="00E51FCA"/>
    <w:rsid w:val="00E5428A"/>
    <w:rsid w:val="00E55F17"/>
    <w:rsid w:val="00E6166E"/>
    <w:rsid w:val="00E61C7E"/>
    <w:rsid w:val="00E63433"/>
    <w:rsid w:val="00E63710"/>
    <w:rsid w:val="00E64CF1"/>
    <w:rsid w:val="00E65284"/>
    <w:rsid w:val="00E66A06"/>
    <w:rsid w:val="00E73842"/>
    <w:rsid w:val="00E7465D"/>
    <w:rsid w:val="00EB6F21"/>
    <w:rsid w:val="00EB70C8"/>
    <w:rsid w:val="00EC065E"/>
    <w:rsid w:val="00EC4004"/>
    <w:rsid w:val="00EC64ED"/>
    <w:rsid w:val="00ED1B64"/>
    <w:rsid w:val="00ED2F29"/>
    <w:rsid w:val="00ED601C"/>
    <w:rsid w:val="00EE18FF"/>
    <w:rsid w:val="00EE499F"/>
    <w:rsid w:val="00EF1ECE"/>
    <w:rsid w:val="00EF61B2"/>
    <w:rsid w:val="00EF69B2"/>
    <w:rsid w:val="00F03C51"/>
    <w:rsid w:val="00F04486"/>
    <w:rsid w:val="00F125DC"/>
    <w:rsid w:val="00F13D0C"/>
    <w:rsid w:val="00F2178B"/>
    <w:rsid w:val="00F22C74"/>
    <w:rsid w:val="00F22F91"/>
    <w:rsid w:val="00F41045"/>
    <w:rsid w:val="00F55492"/>
    <w:rsid w:val="00F60C88"/>
    <w:rsid w:val="00F60DDE"/>
    <w:rsid w:val="00F64AF6"/>
    <w:rsid w:val="00F74B8B"/>
    <w:rsid w:val="00F83E9D"/>
    <w:rsid w:val="00F84D51"/>
    <w:rsid w:val="00F95728"/>
    <w:rsid w:val="00F97ED2"/>
    <w:rsid w:val="00FA09B2"/>
    <w:rsid w:val="00FA63A4"/>
    <w:rsid w:val="00FB0154"/>
    <w:rsid w:val="00FB4F3A"/>
    <w:rsid w:val="00FB7042"/>
    <w:rsid w:val="00FC029B"/>
    <w:rsid w:val="00FC316B"/>
    <w:rsid w:val="00FD7591"/>
    <w:rsid w:val="00FE1293"/>
    <w:rsid w:val="00FE3C61"/>
    <w:rsid w:val="00FE682D"/>
    <w:rsid w:val="00FF27E5"/>
    <w:rsid w:val="00FF2C44"/>
    <w:rsid w:val="00FF612E"/>
    <w:rsid w:val="00FF697B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9345AC"/>
    <w:pPr>
      <w:spacing w:after="0" w:line="240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9345A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Body Text Indent"/>
    <w:basedOn w:val="a"/>
    <w:link w:val="af7"/>
    <w:rsid w:val="009345AC"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basedOn w:val="a1"/>
    <w:link w:val="af6"/>
    <w:rsid w:val="009345A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rmal (Web)"/>
    <w:basedOn w:val="a"/>
    <w:rsid w:val="009345A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customStyle="1" w:styleId="12">
    <w:name w:val="Сетка таблицы1"/>
    <w:basedOn w:val="a2"/>
    <w:next w:val="af1"/>
    <w:rsid w:val="00304E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1"/>
    <w:uiPriority w:val="99"/>
    <w:semiHidden/>
    <w:unhideWhenUsed/>
    <w:rsid w:val="00B4528C"/>
    <w:rPr>
      <w:color w:val="605E5C"/>
      <w:shd w:val="clear" w:color="auto" w:fill="E1DFDD"/>
    </w:rPr>
  </w:style>
  <w:style w:type="character" w:styleId="afa">
    <w:name w:val="FollowedHyperlink"/>
    <w:basedOn w:val="a1"/>
    <w:uiPriority w:val="99"/>
    <w:semiHidden/>
    <w:unhideWhenUsed/>
    <w:rsid w:val="009C0E2E"/>
    <w:rPr>
      <w:color w:val="954F72" w:themeColor="followedHyperlink"/>
      <w:u w:val="single"/>
    </w:rPr>
  </w:style>
  <w:style w:type="character" w:styleId="afb">
    <w:name w:val="Placeholder Text"/>
    <w:basedOn w:val="a1"/>
    <w:uiPriority w:val="99"/>
    <w:semiHidden/>
    <w:rsid w:val="00301186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6646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64611"/>
    <w:rPr>
      <w:rFonts w:ascii="Consolas" w:hAnsi="Consolas"/>
      <w:sz w:val="20"/>
      <w:szCs w:val="20"/>
    </w:rPr>
  </w:style>
  <w:style w:type="paragraph" w:styleId="afc">
    <w:name w:val="caption"/>
    <w:basedOn w:val="a"/>
    <w:next w:val="a"/>
    <w:uiPriority w:val="35"/>
    <w:unhideWhenUsed/>
    <w:qFormat/>
    <w:rsid w:val="00AF2B61"/>
    <w:pPr>
      <w:spacing w:before="280" w:after="280" w:line="240" w:lineRule="auto"/>
      <w:ind w:firstLine="709"/>
    </w:pPr>
    <w:rPr>
      <w:iCs/>
      <w:color w:val="000000" w:themeColor="text1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6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611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686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41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1225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&#1057;%20&#1089;&#1077;&#1088;&#1074;&#1077;&#1088;&#1072;\_&#1048;&#1057;&#1055;\4&#1089;&#1077;&#1084;_&#1058;&#1077;&#1093;&#1085;&#1086;&#1083;&#1086;&#1075;&#1080;&#1103;%20&#1088;&#1072;&#1079;&#1088;&#1072;&#1073;&#1086;&#1090;&#1082;&#1080;%20&#1055;&#1054;\&#1050;&#1091;&#1088;&#1089;&#1086;&#1074;&#1072;&#1103;%20&#1088;&#1072;&#1073;&#1086;&#1090;&#1072;\&#1064;&#1072;&#1073;&#1083;&#1086;&#1085;%20&#1086;&#1092;&#1086;&#1088;&#1084;&#1083;&#1077;&#1085;&#1080;&#1103;%20&#1050;&#1056;%20&#1058;&#1056;&#1055;&#105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EB9C9-D03E-4C57-951B-A28B2D6FF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оформления КР ТРПО.dotx</Template>
  <TotalTime>66</TotalTime>
  <Pages>12</Pages>
  <Words>1561</Words>
  <Characters>8902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aalexshum@yandex.ru</cp:lastModifiedBy>
  <cp:revision>5</cp:revision>
  <cp:lastPrinted>2020-11-23T21:13:00Z</cp:lastPrinted>
  <dcterms:created xsi:type="dcterms:W3CDTF">2026-06-03T04:31:00Z</dcterms:created>
  <dcterms:modified xsi:type="dcterms:W3CDTF">2026-06-09T14:18:00Z</dcterms:modified>
</cp:coreProperties>
</file>