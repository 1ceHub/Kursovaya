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0628CC8A" w:rsidR="00032146" w:rsidRPr="00660355" w:rsidRDefault="00AF2B61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187075">
              <w:rPr>
                <w:b/>
                <w:bCs/>
                <w:szCs w:val="28"/>
              </w:rPr>
              <w:t>Разработка программного обеспечения для шифрования текста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42C007B6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AF2B61">
              <w:t>.</w:t>
            </w:r>
            <w:r w:rsidR="00827B62" w:rsidRPr="00AF2B61">
              <w:t xml:space="preserve"> </w:t>
            </w:r>
            <w:r w:rsidR="00AF2B61" w:rsidRPr="00AF2B61">
              <w:t>155</w:t>
            </w:r>
            <w:r w:rsidR="00827B62" w:rsidRPr="00AF2B61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BC99C11" w:rsidR="00032146" w:rsidRPr="00F55492" w:rsidRDefault="00AF2B61" w:rsidP="00C37651">
            <w:pPr>
              <w:pStyle w:val="a0"/>
              <w:ind w:firstLine="0"/>
            </w:pPr>
            <w:r>
              <w:t>А.С</w:t>
            </w:r>
            <w:r w:rsidR="009345AC" w:rsidRPr="009345AC">
              <w:t xml:space="preserve">. </w:t>
            </w:r>
            <w:r>
              <w:t>Шумилин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1586B810" w14:textId="0C8DBA47" w:rsidR="00237F34" w:rsidRDefault="003105F5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lastRenderedPageBreak/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926721" w:history="1">
        <w:r w:rsidR="00237F34" w:rsidRPr="00C5547B">
          <w:rPr>
            <w:rStyle w:val="ae"/>
            <w:noProof/>
          </w:rPr>
          <w:t>Обзор возможностей программы</w:t>
        </w:r>
        <w:r w:rsidR="00237F34">
          <w:rPr>
            <w:noProof/>
            <w:webHidden/>
          </w:rPr>
          <w:tab/>
        </w:r>
        <w:r w:rsidR="00237F34">
          <w:rPr>
            <w:noProof/>
            <w:webHidden/>
          </w:rPr>
          <w:fldChar w:fldCharType="begin"/>
        </w:r>
        <w:r w:rsidR="00237F34">
          <w:rPr>
            <w:noProof/>
            <w:webHidden/>
          </w:rPr>
          <w:instrText xml:space="preserve"> PAGEREF _Toc231926721 \h </w:instrText>
        </w:r>
        <w:r w:rsidR="00237F34">
          <w:rPr>
            <w:noProof/>
            <w:webHidden/>
          </w:rPr>
        </w:r>
        <w:r w:rsidR="00237F34">
          <w:rPr>
            <w:noProof/>
            <w:webHidden/>
          </w:rPr>
          <w:fldChar w:fldCharType="separate"/>
        </w:r>
        <w:r w:rsidR="00237F34">
          <w:rPr>
            <w:noProof/>
            <w:webHidden/>
          </w:rPr>
          <w:t>3</w:t>
        </w:r>
        <w:r w:rsidR="00237F34">
          <w:rPr>
            <w:noProof/>
            <w:webHidden/>
          </w:rPr>
          <w:fldChar w:fldCharType="end"/>
        </w:r>
      </w:hyperlink>
    </w:p>
    <w:p w14:paraId="6C4FFA6D" w14:textId="2F1476B8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2" w:history="1">
        <w:r w:rsidRPr="00C5547B">
          <w:rPr>
            <w:rStyle w:val="ae"/>
            <w:noProof/>
          </w:rPr>
          <w:t>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4725C7" w14:textId="1449760B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3" w:history="1">
        <w:r w:rsidRPr="00C5547B">
          <w:rPr>
            <w:rStyle w:val="ae"/>
            <w:noProof/>
          </w:rPr>
          <w:t>Начало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8118A2" w14:textId="46061B3B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4" w:history="1">
        <w:r w:rsidRPr="00C5547B">
          <w:rPr>
            <w:rStyle w:val="ae"/>
            <w:noProof/>
          </w:rPr>
          <w:t>Основные понятия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9AFAC8" w14:textId="4B40D761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5" w:history="1">
        <w:r w:rsidRPr="00C5547B">
          <w:rPr>
            <w:rStyle w:val="ae"/>
            <w:noProof/>
          </w:rPr>
          <w:t>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93B548" w14:textId="61951FBB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6" w:history="1">
        <w:r w:rsidRPr="00C5547B">
          <w:rPr>
            <w:rStyle w:val="ae"/>
            <w:noProof/>
          </w:rPr>
          <w:t>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9E50D7" w14:textId="62C50433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7" w:history="1">
        <w:r w:rsidRPr="00C5547B">
          <w:rPr>
            <w:rStyle w:val="ae"/>
            <w:noProof/>
          </w:rPr>
          <w:t>Главное окно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901F1A" w14:textId="7DEC97E1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8" w:history="1">
        <w:r w:rsidRPr="00C5547B">
          <w:rPr>
            <w:rStyle w:val="ae"/>
            <w:noProof/>
          </w:rPr>
          <w:t>Работа с «Шифровальщик»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05D780" w14:textId="1CC7C25A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29" w:history="1">
        <w:r w:rsidRPr="00C5547B">
          <w:rPr>
            <w:rStyle w:val="ae"/>
            <w:noProof/>
          </w:rPr>
          <w:t>Добавление текста в поле ввода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29260A" w14:textId="2BC1BDE0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0" w:history="1">
        <w:r w:rsidRPr="00C5547B">
          <w:rPr>
            <w:rStyle w:val="ae"/>
            <w:noProof/>
          </w:rPr>
          <w:t>Изменение выбранного алгоритма шифрования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A50D9E" w14:textId="4540D63D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1" w:history="1">
        <w:r w:rsidRPr="00C5547B">
          <w:rPr>
            <w:rStyle w:val="ae"/>
            <w:noProof/>
          </w:rPr>
          <w:t>Удаление результата шифрования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086B3F" w14:textId="1E6D549F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2" w:history="1">
        <w:r w:rsidRPr="00C5547B">
          <w:rPr>
            <w:rStyle w:val="ae"/>
            <w:noProof/>
          </w:rPr>
          <w:t>Горячие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07429A" w14:textId="2CF1D5CC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3" w:history="1">
        <w:r w:rsidRPr="00C5547B">
          <w:rPr>
            <w:rStyle w:val="ae"/>
            <w:noProof/>
          </w:rPr>
          <w:t>Примеры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2EB62" w14:textId="266B4C75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4" w:history="1">
        <w:r w:rsidRPr="00C5547B">
          <w:rPr>
            <w:rStyle w:val="ae"/>
            <w:noProof/>
          </w:rPr>
          <w:t>Кейс #1: Шифрование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5CD57C" w14:textId="0ABFE207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5" w:history="1">
        <w:r w:rsidRPr="00C5547B">
          <w:rPr>
            <w:rStyle w:val="ae"/>
            <w:noProof/>
          </w:rPr>
          <w:t>Кейс #2: Расшифровка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76C971" w14:textId="3184C9B2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6" w:history="1">
        <w:r w:rsidRPr="00C5547B">
          <w:rPr>
            <w:rStyle w:val="ae"/>
            <w:noProof/>
          </w:rPr>
          <w:t>Устранение типовых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1AD442" w14:textId="37E11BB5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7" w:history="1">
        <w:r w:rsidRPr="00C5547B">
          <w:rPr>
            <w:rStyle w:val="ae"/>
            <w:noProof/>
          </w:rPr>
          <w:t>Частые вопросы (FAQ)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4DCA83" w14:textId="1C498C88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8" w:history="1">
        <w:r w:rsidRPr="00C5547B">
          <w:rPr>
            <w:rStyle w:val="ae"/>
            <w:noProof/>
          </w:rPr>
          <w:t>Лицензия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5EB198" w14:textId="590BB452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39" w:history="1">
        <w:r w:rsidRPr="00C5547B">
          <w:rPr>
            <w:rStyle w:val="ae"/>
            <w:noProof/>
          </w:rPr>
          <w:t>Виды лицензий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D00249" w14:textId="07F1C426" w:rsidR="00237F34" w:rsidRDefault="00237F34" w:rsidP="00237F34">
      <w:pPr>
        <w:pStyle w:val="21"/>
        <w:framePr w:w="9637" w:hSpace="180" w:wrap="around" w:vAnchor="text" w:hAnchor="page" w:x="1309" w:y="1010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40" w:history="1">
        <w:r w:rsidRPr="00C5547B">
          <w:rPr>
            <w:rStyle w:val="ae"/>
            <w:noProof/>
          </w:rPr>
          <w:t>Лицензионное соглашение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F4A448" w14:textId="2114BECC" w:rsidR="00237F34" w:rsidRDefault="00237F34" w:rsidP="00237F34">
      <w:pPr>
        <w:pStyle w:val="11"/>
        <w:framePr w:w="9637" w:wrap="around" w:hAnchor="page" w:x="1309" w:y="1010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926741" w:history="1">
        <w:r w:rsidRPr="00C5547B">
          <w:rPr>
            <w:rStyle w:val="ae"/>
            <w:noProof/>
          </w:rPr>
          <w:t>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B3C9BC" w14:textId="7C4F1813" w:rsidR="003105F5" w:rsidRPr="00237F34" w:rsidRDefault="003105F5" w:rsidP="00237F34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szCs w:val="28"/>
        </w:rPr>
        <w:fldChar w:fldCharType="end"/>
      </w:r>
      <w:r w:rsidR="00237F34" w:rsidRPr="00237F34">
        <w:rPr>
          <w:rFonts w:cs="Times New Roman"/>
          <w:b/>
          <w:bCs/>
          <w:sz w:val="32"/>
          <w:szCs w:val="32"/>
        </w:rPr>
        <w:t>Содержание</w:t>
      </w:r>
    </w:p>
    <w:p w14:paraId="47F15743" w14:textId="77777777" w:rsidR="00237F34" w:rsidRDefault="00237F34" w:rsidP="003105F5">
      <w:pPr>
        <w:rPr>
          <w:rFonts w:cs="Times New Roman"/>
          <w:b/>
          <w:bCs/>
          <w:color w:val="000000"/>
          <w:szCs w:val="28"/>
        </w:rPr>
      </w:pPr>
    </w:p>
    <w:p w14:paraId="01E79D2F" w14:textId="501C6CE3" w:rsidR="00237F34" w:rsidRDefault="00237F34" w:rsidP="003105F5">
      <w:pPr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br w:type="page"/>
      </w:r>
    </w:p>
    <w:p w14:paraId="3D0EDF80" w14:textId="2E6A1BA8" w:rsidR="00D71630" w:rsidRDefault="00D71630" w:rsidP="00237F34">
      <w:pPr>
        <w:pStyle w:val="1"/>
        <w:spacing w:after="0"/>
        <w:jc w:val="both"/>
      </w:pPr>
      <w:bookmarkStart w:id="0" w:name="_Toc231926721"/>
      <w:r w:rsidRPr="00237F34">
        <w:lastRenderedPageBreak/>
        <w:t>Обзор возможностей программы</w:t>
      </w:r>
      <w:bookmarkEnd w:id="0"/>
    </w:p>
    <w:p w14:paraId="72C57C42" w14:textId="77777777" w:rsidR="00237F34" w:rsidRDefault="00237F34" w:rsidP="00237F34">
      <w:pPr>
        <w:spacing w:after="0" w:line="240" w:lineRule="auto"/>
      </w:pPr>
    </w:p>
    <w:p w14:paraId="45A608BB" w14:textId="77777777" w:rsidR="00237F34" w:rsidRPr="00237F34" w:rsidRDefault="00237F34" w:rsidP="00237F34">
      <w:pPr>
        <w:spacing w:after="0" w:line="240" w:lineRule="auto"/>
      </w:pPr>
    </w:p>
    <w:p w14:paraId="7EA0FE99" w14:textId="3F80B84F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Шифровальщик — это программное приложение для шифрования текста (расшифровка) и дает скрывать текст от посторонних лиц.</w:t>
      </w:r>
    </w:p>
    <w:p w14:paraId="01543044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Шифровальщик предназначен для:</w:t>
      </w:r>
    </w:p>
    <w:p w14:paraId="15CC5DC6" w14:textId="77777777" w:rsidR="00D71630" w:rsidRPr="00D71630" w:rsidRDefault="00D71630" w:rsidP="003105F5">
      <w:pPr>
        <w:pStyle w:val="ac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Шифрование текста</w:t>
      </w:r>
    </w:p>
    <w:p w14:paraId="5C3629D4" w14:textId="77777777" w:rsidR="00D71630" w:rsidRPr="00D71630" w:rsidRDefault="00D71630" w:rsidP="003105F5">
      <w:pPr>
        <w:pStyle w:val="ac"/>
        <w:numPr>
          <w:ilvl w:val="0"/>
          <w:numId w:val="6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Расшифровка текста</w:t>
      </w:r>
    </w:p>
    <w:p w14:paraId="24EF9880" w14:textId="36F35979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Типовые задачи, решаемые с помощью, Шифровальщик:</w:t>
      </w:r>
    </w:p>
    <w:p w14:paraId="16BA26A4" w14:textId="77777777" w:rsidR="00D71630" w:rsidRPr="00D71630" w:rsidRDefault="00D71630" w:rsidP="003105F5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Защита личных сообщений при переписке</w:t>
      </w:r>
    </w:p>
    <w:p w14:paraId="7E6927A2" w14:textId="77777777" w:rsidR="00D71630" w:rsidRPr="00D71630" w:rsidRDefault="00D71630" w:rsidP="003105F5">
      <w:pPr>
        <w:pStyle w:val="ac"/>
        <w:numPr>
          <w:ilvl w:val="0"/>
          <w:numId w:val="7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Сохранение конфиденциальных заметок и паролей в зашифрованном виде на компьютере</w:t>
      </w:r>
    </w:p>
    <w:p w14:paraId="23226BB0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Основными выгодами от использования Шифровальщик являются:</w:t>
      </w:r>
    </w:p>
    <w:p w14:paraId="7A89FFE6" w14:textId="77777777" w:rsidR="00D71630" w:rsidRPr="00D71630" w:rsidRDefault="00D71630" w:rsidP="003105F5">
      <w:pPr>
        <w:pStyle w:val="ac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Работа без интернета</w:t>
      </w:r>
    </w:p>
    <w:p w14:paraId="1B2B06E7" w14:textId="77777777" w:rsidR="00D71630" w:rsidRPr="00237F34" w:rsidRDefault="00D71630" w:rsidP="003105F5">
      <w:pPr>
        <w:pStyle w:val="ac"/>
        <w:numPr>
          <w:ilvl w:val="0"/>
          <w:numId w:val="5"/>
        </w:numPr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Поддержка трёх классических алгоритмов шифрования (Цезарь, Атбаш, Бэкон) на выбор</w:t>
      </w:r>
    </w:p>
    <w:p w14:paraId="5D09CDCC" w14:textId="77777777" w:rsidR="00237F34" w:rsidRDefault="00237F34" w:rsidP="00237F34">
      <w:pPr>
        <w:pStyle w:val="ac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17B9E802" w14:textId="77777777" w:rsidR="00237F34" w:rsidRPr="00D71630" w:rsidRDefault="00237F34" w:rsidP="00237F34">
      <w:pPr>
        <w:pStyle w:val="ac"/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174DEBEA" w14:textId="0EE22A5E" w:rsidR="00D71630" w:rsidRDefault="00D71630" w:rsidP="00237F34">
      <w:pPr>
        <w:pStyle w:val="1"/>
        <w:spacing w:after="0"/>
        <w:jc w:val="both"/>
      </w:pPr>
      <w:bookmarkStart w:id="1" w:name="a9eb003e-8704-4d8f-8d92-8f59944ba6d6"/>
      <w:bookmarkStart w:id="2" w:name="_Toc231926722"/>
      <w:bookmarkEnd w:id="1"/>
      <w:r w:rsidRPr="00237F34">
        <w:t>Системные требования</w:t>
      </w:r>
      <w:bookmarkEnd w:id="2"/>
    </w:p>
    <w:p w14:paraId="6D9D0FF0" w14:textId="77777777" w:rsidR="00237F34" w:rsidRDefault="00237F34" w:rsidP="00237F34">
      <w:pPr>
        <w:pStyle w:val="ac"/>
        <w:spacing w:after="0" w:line="240" w:lineRule="auto"/>
        <w:ind w:left="709"/>
        <w:jc w:val="both"/>
      </w:pPr>
    </w:p>
    <w:p w14:paraId="74FC1B32" w14:textId="77777777" w:rsidR="00237F34" w:rsidRPr="00237F34" w:rsidRDefault="00237F34" w:rsidP="00237F34">
      <w:pPr>
        <w:pStyle w:val="ac"/>
        <w:spacing w:after="0" w:line="240" w:lineRule="auto"/>
        <w:ind w:left="709"/>
        <w:jc w:val="both"/>
      </w:pPr>
    </w:p>
    <w:p w14:paraId="23601F71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Для стабильной и эффективной работы Шифровальщик рекомендуется использовать следующую конфигурацию:</w:t>
      </w:r>
    </w:p>
    <w:p w14:paraId="39A2E4B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Частота процессора (CPU): 2.0 GHz</w:t>
      </w:r>
    </w:p>
    <w:p w14:paraId="392C9F23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 xml:space="preserve">Количество ядер процессора (CPU): 2 </w:t>
      </w:r>
    </w:p>
    <w:p w14:paraId="7FE1E21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Объем оперативной памяти (RAM): 4 GB</w:t>
      </w:r>
    </w:p>
    <w:p w14:paraId="17AABD0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Объем свободного места на диске (HDD): 1 GB</w:t>
      </w:r>
    </w:p>
    <w:p w14:paraId="0C21C1EF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Операционная система (OS): Windows</w:t>
      </w:r>
    </w:p>
    <w:p w14:paraId="061996E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Браузер: Не требуется</w:t>
      </w:r>
    </w:p>
    <w:p w14:paraId="7C134AB7" w14:textId="77777777" w:rsidR="00237F34" w:rsidRDefault="00237F34" w:rsidP="00237F34">
      <w:pPr>
        <w:spacing w:after="0" w:line="240" w:lineRule="auto"/>
        <w:jc w:val="both"/>
        <w:rPr>
          <w:rFonts w:cs="Times New Roman"/>
          <w:szCs w:val="28"/>
        </w:rPr>
      </w:pPr>
      <w:bookmarkStart w:id="3" w:name="ab96d26a-4eb9-4ac1-98cf-d6e442d25193"/>
      <w:bookmarkEnd w:id="3"/>
    </w:p>
    <w:p w14:paraId="56049426" w14:textId="77777777" w:rsidR="00237F34" w:rsidRDefault="00237F34" w:rsidP="00237F34">
      <w:pPr>
        <w:spacing w:after="0" w:line="240" w:lineRule="auto"/>
        <w:jc w:val="both"/>
        <w:rPr>
          <w:rFonts w:cs="Times New Roman"/>
          <w:szCs w:val="28"/>
        </w:rPr>
      </w:pPr>
    </w:p>
    <w:p w14:paraId="05418C88" w14:textId="0B2643D2" w:rsidR="00D71630" w:rsidRPr="00237F34" w:rsidRDefault="00D71630" w:rsidP="00237F34">
      <w:pPr>
        <w:pStyle w:val="1"/>
        <w:spacing w:after="0"/>
        <w:jc w:val="both"/>
      </w:pPr>
      <w:bookmarkStart w:id="4" w:name="_Toc231926723"/>
      <w:r w:rsidRPr="00237F34">
        <w:t>Начало работы</w:t>
      </w:r>
      <w:bookmarkEnd w:id="4"/>
    </w:p>
    <w:p w14:paraId="07F5E367" w14:textId="77777777" w:rsidR="00237F34" w:rsidRDefault="00237F34" w:rsidP="00237F34">
      <w:pPr>
        <w:spacing w:after="0" w:line="240" w:lineRule="auto"/>
        <w:jc w:val="both"/>
        <w:rPr>
          <w:b/>
        </w:rPr>
      </w:pPr>
    </w:p>
    <w:p w14:paraId="5C3CF175" w14:textId="77777777" w:rsidR="00237F34" w:rsidRPr="00237F34" w:rsidRDefault="00237F34" w:rsidP="00237F34">
      <w:pPr>
        <w:spacing w:after="0" w:line="240" w:lineRule="auto"/>
        <w:jc w:val="both"/>
        <w:rPr>
          <w:rFonts w:cs="Times New Roman"/>
          <w:szCs w:val="28"/>
        </w:rPr>
      </w:pPr>
    </w:p>
    <w:p w14:paraId="3EB8FDEB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Данный раздел поможет вам быстро установить, настроить и начать работать с Шифровальщик.</w:t>
      </w:r>
    </w:p>
    <w:p w14:paraId="246AAC41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Перед началом работы, пожалуйста, ознакомьтесь с </w:t>
      </w:r>
      <w:hyperlink w:anchor="a9eb003e-8704-4d8f-8d92-8f59944ba6d6">
        <w:r w:rsidRPr="00D71630">
          <w:rPr>
            <w:rFonts w:cs="Times New Roman"/>
            <w:color w:val="0000FF"/>
            <w:szCs w:val="28"/>
            <w:u w:val="single"/>
          </w:rPr>
          <w:t>системными требованиями</w:t>
        </w:r>
      </w:hyperlink>
      <w:r w:rsidRPr="00D71630">
        <w:rPr>
          <w:rFonts w:cs="Times New Roman"/>
          <w:color w:val="000000"/>
          <w:szCs w:val="28"/>
        </w:rPr>
        <w:t xml:space="preserve"> и </w:t>
      </w:r>
      <w:hyperlink w:anchor="0343637b-d224-4986-a470-e45222a3137f">
        <w:r w:rsidRPr="00D71630">
          <w:rPr>
            <w:rFonts w:cs="Times New Roman"/>
            <w:color w:val="0000FF"/>
            <w:szCs w:val="28"/>
            <w:u w:val="single"/>
          </w:rPr>
          <w:t>лицензионным соглашением</w:t>
        </w:r>
      </w:hyperlink>
      <w:r w:rsidRPr="00D71630">
        <w:rPr>
          <w:rFonts w:cs="Times New Roman"/>
          <w:color w:val="000000"/>
          <w:szCs w:val="28"/>
        </w:rPr>
        <w:t>.</w:t>
      </w:r>
      <w:bookmarkStart w:id="5" w:name="20c6f299-df6b-4f12-92e5-16234f6e36b6"/>
      <w:bookmarkEnd w:id="5"/>
    </w:p>
    <w:p w14:paraId="355A814C" w14:textId="2D72B3DB" w:rsidR="00D71630" w:rsidRPr="00237F34" w:rsidRDefault="00D71630" w:rsidP="00237F34">
      <w:pPr>
        <w:pStyle w:val="2"/>
        <w:jc w:val="both"/>
      </w:pPr>
      <w:bookmarkStart w:id="6" w:name="_Toc231926724"/>
      <w:r w:rsidRPr="00237F34">
        <w:t>Основные понятия и термины</w:t>
      </w:r>
      <w:bookmarkEnd w:id="6"/>
    </w:p>
    <w:p w14:paraId="6C1F034B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Перед началом работы в Шифровальщик рекомендуем ознакомиться с основными понятиями и терминами:</w:t>
      </w:r>
    </w:p>
    <w:p w14:paraId="7CCE4768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Понятие 1</w:t>
      </w:r>
    </w:p>
    <w:p w14:paraId="10966808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lastRenderedPageBreak/>
        <w:t>Шифрование текста — это процесс преобразования понятного исходного сообщения в нечитаемый набор символов (шифротекст) с помощью специального алгоритма и криптографического ключа. Главная цель — скрыть информацию от посторонних лиц и защитить ее от перехвата.</w:t>
      </w:r>
    </w:p>
    <w:p w14:paraId="7521A92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Понятие 2</w:t>
      </w:r>
    </w:p>
    <w:p w14:paraId="27628054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Расшифровка текста — это процесс, обратный шифрованию, при котором скрытый (нечитаемый) текст возвращается в исходный, понятный для человека или системы вид. Этот процесс превращает зашифрованные символы обратно в текст с помощью математического алгоритма и правильного ключа</w:t>
      </w:r>
    </w:p>
    <w:p w14:paraId="08E1DD7A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Понятие 3</w:t>
      </w:r>
    </w:p>
    <w:p w14:paraId="5BFA455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Шифр Цезаря — это один из самых простых и старых методов шифрования, основанный на замене букв. Каждая буква в тексте заменяется другой буквой, которая находится на некотором постоянном расстоянии (сдвиге) дальше по алфавиту.</w:t>
      </w:r>
    </w:p>
    <w:p w14:paraId="2B4236E1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Понятие 4</w:t>
      </w:r>
    </w:p>
    <w:p w14:paraId="652FA0BD" w14:textId="77777777" w:rsid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Шифр Атбаш — это древний метод шифрования, в котором алфавит зеркально переворачивается. Первая буква заменяется на последнюю, вторая — на предпоследнюю и так далее.</w:t>
      </w:r>
      <w:bookmarkStart w:id="7" w:name="b0dde258-42e3-452f-9de8-b50fd4d8b559"/>
      <w:bookmarkEnd w:id="7"/>
    </w:p>
    <w:p w14:paraId="11FC1259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780EFE5D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030A2502" w14:textId="6F365231" w:rsidR="00D71630" w:rsidRDefault="00D71630" w:rsidP="00237F34">
      <w:pPr>
        <w:spacing w:after="0" w:line="240" w:lineRule="auto"/>
        <w:ind w:firstLine="709"/>
        <w:jc w:val="both"/>
        <w:rPr>
          <w:b/>
        </w:rPr>
      </w:pPr>
      <w:r w:rsidRPr="00237F34">
        <w:rPr>
          <w:b/>
        </w:rPr>
        <w:t>Установка</w:t>
      </w:r>
    </w:p>
    <w:p w14:paraId="762E4940" w14:textId="77777777" w:rsidR="00237F34" w:rsidRDefault="00237F34" w:rsidP="00237F34">
      <w:pPr>
        <w:spacing w:after="0" w:line="240" w:lineRule="auto"/>
        <w:ind w:firstLine="709"/>
        <w:jc w:val="both"/>
        <w:rPr>
          <w:b/>
        </w:rPr>
      </w:pPr>
    </w:p>
    <w:p w14:paraId="57293233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73A70D4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Для установки Шифровальщик, пожалуйста, загрузите дистрибутива последней версии 1.0, доступный по адресу </w:t>
      </w:r>
      <w:hyperlink r:id="rId9">
        <w:r w:rsidRPr="00D71630">
          <w:rPr>
            <w:rFonts w:cs="Times New Roman"/>
            <w:color w:val="0000FF"/>
            <w:szCs w:val="28"/>
            <w:u w:val="single"/>
          </w:rPr>
          <w:t>https://www.product.com/download/</w:t>
        </w:r>
      </w:hyperlink>
      <w:r w:rsidRPr="00D71630">
        <w:rPr>
          <w:rFonts w:cs="Times New Roman"/>
          <w:color w:val="000000"/>
          <w:szCs w:val="28"/>
        </w:rPr>
        <w:t xml:space="preserve"> Заменить на репозиторий</w:t>
      </w:r>
    </w:p>
    <w:p w14:paraId="58074A36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Перед установкой ознакомьтесь с </w:t>
      </w:r>
      <w:hyperlink w:anchor="a9eb003e-8704-4d8f-8d92-8f59944ba6d6">
        <w:r w:rsidRPr="00D71630">
          <w:rPr>
            <w:rFonts w:cs="Times New Roman"/>
            <w:color w:val="0000FF"/>
            <w:szCs w:val="28"/>
            <w:u w:val="single"/>
          </w:rPr>
          <w:t>системными требованиями</w:t>
        </w:r>
      </w:hyperlink>
      <w:r w:rsidRPr="00D71630">
        <w:rPr>
          <w:rFonts w:cs="Times New Roman"/>
          <w:color w:val="000000"/>
          <w:szCs w:val="28"/>
        </w:rPr>
        <w:t xml:space="preserve"> и </w:t>
      </w:r>
      <w:hyperlink w:anchor="0343637b-d224-4986-a470-e45222a3137f">
        <w:r w:rsidRPr="00D71630">
          <w:rPr>
            <w:rFonts w:cs="Times New Roman"/>
            <w:color w:val="0000FF"/>
            <w:szCs w:val="28"/>
            <w:u w:val="single"/>
          </w:rPr>
          <w:t>лицензионным соглашением</w:t>
        </w:r>
      </w:hyperlink>
      <w:r w:rsidRPr="00D71630">
        <w:rPr>
          <w:rFonts w:cs="Times New Roman"/>
          <w:color w:val="000000"/>
          <w:szCs w:val="28"/>
        </w:rPr>
        <w:t>.</w:t>
      </w:r>
    </w:p>
    <w:p w14:paraId="2AB6D841" w14:textId="2B5F0F55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5600CA3D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392F8E6" w14:textId="77777777" w:rsidR="00D71630" w:rsidRDefault="00D71630" w:rsidP="00237F34">
      <w:pPr>
        <w:pStyle w:val="2"/>
        <w:jc w:val="both"/>
      </w:pPr>
      <w:bookmarkStart w:id="8" w:name="6f4657b6-96e8-4552-838a-c028cd2bb415"/>
      <w:bookmarkStart w:id="9" w:name="_Toc231926725"/>
      <w:bookmarkEnd w:id="8"/>
      <w:r w:rsidRPr="00237F34">
        <w:t>Запуск</w:t>
      </w:r>
      <w:bookmarkEnd w:id="9"/>
    </w:p>
    <w:p w14:paraId="24ED1F87" w14:textId="77777777" w:rsidR="00237F34" w:rsidRDefault="00237F34" w:rsidP="00237F34">
      <w:pPr>
        <w:spacing w:after="0" w:line="240" w:lineRule="auto"/>
      </w:pPr>
    </w:p>
    <w:p w14:paraId="0B166EFD" w14:textId="77777777" w:rsidR="00237F34" w:rsidRPr="00237F34" w:rsidRDefault="00237F34" w:rsidP="00237F34">
      <w:pPr>
        <w:spacing w:after="0" w:line="240" w:lineRule="auto"/>
      </w:pPr>
    </w:p>
    <w:p w14:paraId="78636DBD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Для запуска Шифровальщик нажмите на ярлык программы "Шифровальщик" в меню Пуск, либо наберите в командной строке </w:t>
      </w:r>
    </w:p>
    <w:p w14:paraId="1975D1DD" w14:textId="78DC01EC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17587C10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5800DBD5" w14:textId="77777777" w:rsidR="00D71630" w:rsidRDefault="00D71630" w:rsidP="00237F34">
      <w:pPr>
        <w:pStyle w:val="1"/>
        <w:spacing w:after="0"/>
        <w:jc w:val="both"/>
      </w:pPr>
      <w:bookmarkStart w:id="10" w:name="af0eed4e-72d4-4bbb-ad52-925accc8b65b"/>
      <w:bookmarkStart w:id="11" w:name="_Toc231926726"/>
      <w:bookmarkEnd w:id="10"/>
      <w:r w:rsidRPr="00237F34">
        <w:t>Пользовательский интерфейс</w:t>
      </w:r>
      <w:bookmarkEnd w:id="11"/>
    </w:p>
    <w:p w14:paraId="5915DC24" w14:textId="77777777" w:rsidR="00237F34" w:rsidRDefault="00237F34" w:rsidP="00237F34">
      <w:pPr>
        <w:spacing w:after="0" w:line="240" w:lineRule="auto"/>
      </w:pPr>
    </w:p>
    <w:p w14:paraId="606381FD" w14:textId="77777777" w:rsidR="00237F34" w:rsidRPr="00237F34" w:rsidRDefault="00237F34" w:rsidP="00237F34">
      <w:pPr>
        <w:spacing w:after="0" w:line="240" w:lineRule="auto"/>
      </w:pPr>
    </w:p>
    <w:p w14:paraId="52169B52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D71630">
        <w:rPr>
          <w:rFonts w:cs="Times New Roman"/>
          <w:color w:val="000000"/>
          <w:szCs w:val="28"/>
        </w:rPr>
        <w:t>Этот раздел описывает основные элементы пользовательского интерфейса Шифровальщик 1.0: основных режимов работы, предназначение окон и экранов, доступные операции.</w:t>
      </w:r>
      <w:bookmarkStart w:id="12" w:name="c29333a7-69ab-4193-bb17-ef7621b693b4"/>
      <w:bookmarkEnd w:id="12"/>
    </w:p>
    <w:p w14:paraId="0448804C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075C88F" w14:textId="65BE56D8" w:rsidR="00D71630" w:rsidRDefault="00D71630" w:rsidP="00237F34">
      <w:pPr>
        <w:pStyle w:val="2"/>
        <w:jc w:val="both"/>
      </w:pPr>
      <w:bookmarkStart w:id="13" w:name="_Toc231926727"/>
      <w:r w:rsidRPr="00237F34">
        <w:lastRenderedPageBreak/>
        <w:t>Главное окно программы</w:t>
      </w:r>
      <w:bookmarkEnd w:id="13"/>
    </w:p>
    <w:p w14:paraId="1F888E7A" w14:textId="77777777" w:rsidR="00237F34" w:rsidRDefault="00237F34" w:rsidP="00237F34">
      <w:pPr>
        <w:spacing w:after="0" w:line="240" w:lineRule="auto"/>
      </w:pPr>
    </w:p>
    <w:p w14:paraId="15F2574F" w14:textId="77777777" w:rsidR="00237F34" w:rsidRPr="00237F34" w:rsidRDefault="00237F34" w:rsidP="00237F34">
      <w:pPr>
        <w:spacing w:after="0" w:line="240" w:lineRule="auto"/>
      </w:pPr>
    </w:p>
    <w:p w14:paraId="019BDC16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Главное окно программы Шифровальщик позволяет выполнять следующие операции:</w:t>
      </w:r>
    </w:p>
    <w:p w14:paraId="5356EC11" w14:textId="77777777" w:rsidR="00D71630" w:rsidRPr="00D71630" w:rsidRDefault="00D71630" w:rsidP="003105F5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Выбрать алгоритм шифрования (Цезаря, Атбаш или Бэкона) с помощью радиокнопок</w:t>
      </w:r>
    </w:p>
    <w:p w14:paraId="48AB2B3B" w14:textId="77777777" w:rsidR="00D71630" w:rsidRPr="00D71630" w:rsidRDefault="00D71630" w:rsidP="003105F5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Ввести исходный текст в левое текстовое поле и получить результат в правом поле после нажатия кнопки «Обработка»</w:t>
      </w:r>
    </w:p>
    <w:p w14:paraId="69A660AE" w14:textId="77777777" w:rsidR="00D71630" w:rsidRPr="00237F34" w:rsidRDefault="00D71630" w:rsidP="003105F5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Выбрать режим работы («Зашифровать» или «Расшифровать») для преобразования текста выбранным методом</w:t>
      </w:r>
    </w:p>
    <w:p w14:paraId="2345ACE1" w14:textId="77777777" w:rsidR="00237F34" w:rsidRPr="00D71630" w:rsidRDefault="00237F34" w:rsidP="00237F34">
      <w:pPr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09165BAB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noProof/>
          <w:szCs w:val="28"/>
        </w:rPr>
        <w:drawing>
          <wp:inline distT="0" distB="0" distL="0" distR="0" wp14:anchorId="62B1D6A0" wp14:editId="5B839410">
            <wp:extent cx="5153025" cy="4143375"/>
            <wp:effectExtent l="0" t="0" r="0" b="0"/>
            <wp:docPr id="3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abafc921-6640-4b33-973a-383e6d99d9cd"/>
      <w:bookmarkEnd w:id="14"/>
    </w:p>
    <w:p w14:paraId="4DD658A2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0062B91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2C03FA8" w14:textId="520446A0" w:rsidR="00D71630" w:rsidRDefault="00D71630" w:rsidP="00237F34">
      <w:pPr>
        <w:pStyle w:val="2"/>
        <w:jc w:val="both"/>
      </w:pPr>
      <w:bookmarkStart w:id="15" w:name="_Toc231926728"/>
      <w:r w:rsidRPr="00237F34">
        <w:t>Работа с «Шифровальщик»</w:t>
      </w:r>
      <w:bookmarkEnd w:id="15"/>
    </w:p>
    <w:p w14:paraId="5680C3C3" w14:textId="77777777" w:rsidR="00237F34" w:rsidRDefault="00237F34" w:rsidP="00237F34">
      <w:pPr>
        <w:spacing w:after="0" w:line="240" w:lineRule="auto"/>
      </w:pPr>
    </w:p>
    <w:p w14:paraId="6CB5A95C" w14:textId="77777777" w:rsidR="00237F34" w:rsidRPr="00237F34" w:rsidRDefault="00237F34" w:rsidP="00237F34">
      <w:pPr>
        <w:spacing w:after="0" w:line="240" w:lineRule="auto"/>
      </w:pPr>
    </w:p>
    <w:p w14:paraId="1456EA53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Данный раздел описывает работу с </w:t>
      </w:r>
      <w:r w:rsidRPr="00D71630">
        <w:rPr>
          <w:rFonts w:cs="Times New Roman"/>
          <w:color w:val="F9FAFB"/>
          <w:szCs w:val="28"/>
        </w:rPr>
        <w:t> </w:t>
      </w:r>
      <w:r w:rsidRPr="00D71630">
        <w:rPr>
          <w:rFonts w:cs="Times New Roman"/>
          <w:color w:val="000000"/>
          <w:szCs w:val="28"/>
        </w:rPr>
        <w:t>программой для шифрования текста «Шифровальщик».</w:t>
      </w:r>
    </w:p>
    <w:p w14:paraId="656820E8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 частности, рассматриваются наиболее частые операции:</w:t>
      </w:r>
    </w:p>
    <w:p w14:paraId="66C34B4E" w14:textId="77777777" w:rsidR="00D71630" w:rsidRPr="00D71630" w:rsidRDefault="00D71630" w:rsidP="003105F5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Выбор алгоритма шифрования (Цезаря, Атбаш или Бэкона)</w:t>
      </w:r>
    </w:p>
    <w:p w14:paraId="6D2CE62B" w14:textId="77777777" w:rsidR="00D71630" w:rsidRPr="00D71630" w:rsidRDefault="00D71630" w:rsidP="003105F5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Ввод исходного текста и получение результата</w:t>
      </w:r>
    </w:p>
    <w:p w14:paraId="6E8702F8" w14:textId="77777777" w:rsidR="00D71630" w:rsidRPr="00D71630" w:rsidRDefault="00D71630" w:rsidP="003105F5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Переключение между режимами «Зашифровать» и «Расшифровать»</w:t>
      </w:r>
    </w:p>
    <w:p w14:paraId="4C89CDF8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szCs w:val="28"/>
        </w:rPr>
        <w:br w:type="page"/>
      </w:r>
    </w:p>
    <w:p w14:paraId="5DAF6FE5" w14:textId="77777777" w:rsidR="00D71630" w:rsidRDefault="00D71630" w:rsidP="00237F34">
      <w:pPr>
        <w:pStyle w:val="2"/>
        <w:jc w:val="both"/>
      </w:pPr>
      <w:bookmarkStart w:id="16" w:name="a4d8843c-cd72-42a5-9263-6ea68f3695d7"/>
      <w:bookmarkStart w:id="17" w:name="_Toc231926729"/>
      <w:bookmarkEnd w:id="16"/>
      <w:r w:rsidRPr="00237F34">
        <w:lastRenderedPageBreak/>
        <w:t>Добавление текста в поле ввода</w:t>
      </w:r>
      <w:bookmarkEnd w:id="17"/>
    </w:p>
    <w:p w14:paraId="242217AE" w14:textId="77777777" w:rsidR="00237F34" w:rsidRDefault="00237F34" w:rsidP="00237F34"/>
    <w:p w14:paraId="6DB91F16" w14:textId="77777777" w:rsidR="00237F34" w:rsidRPr="00237F34" w:rsidRDefault="00237F34" w:rsidP="00237F34"/>
    <w:p w14:paraId="43EB19EA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Для того, чтобы добавить исходный текст, введите его в верхнее поле ввода вручную с клавиатуры или вставьте из буфера обмена (Ctrl+V). </w:t>
      </w:r>
      <w:bookmarkStart w:id="18" w:name="abc9b38d-1d4d-4238-b099-c5e09692a1c4"/>
      <w:bookmarkEnd w:id="18"/>
    </w:p>
    <w:p w14:paraId="48B94273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09FFEAD5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14F1E8D" w14:textId="44F9F2F9" w:rsidR="00D71630" w:rsidRDefault="00D71630" w:rsidP="00237F34">
      <w:pPr>
        <w:pStyle w:val="2"/>
        <w:jc w:val="both"/>
      </w:pPr>
      <w:bookmarkStart w:id="19" w:name="_Toc231926730"/>
      <w:r w:rsidRPr="00237F34">
        <w:t>Изменение выбранного алгоритма шифрования</w:t>
      </w:r>
      <w:bookmarkEnd w:id="19"/>
    </w:p>
    <w:p w14:paraId="4F13FC72" w14:textId="77777777" w:rsidR="00237F34" w:rsidRDefault="00237F34" w:rsidP="00237F34">
      <w:pPr>
        <w:spacing w:after="0" w:line="240" w:lineRule="auto"/>
        <w:ind w:firstLine="709"/>
        <w:jc w:val="both"/>
      </w:pPr>
    </w:p>
    <w:p w14:paraId="41080B7A" w14:textId="77777777" w:rsidR="00237F34" w:rsidRPr="00237F34" w:rsidRDefault="00237F34" w:rsidP="00237F34">
      <w:pPr>
        <w:spacing w:after="0" w:line="240" w:lineRule="auto"/>
        <w:ind w:firstLine="709"/>
        <w:jc w:val="both"/>
      </w:pPr>
    </w:p>
    <w:p w14:paraId="69098D6B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D71630">
        <w:rPr>
          <w:rFonts w:cs="Times New Roman"/>
          <w:color w:val="000000"/>
          <w:szCs w:val="28"/>
        </w:rPr>
        <w:t>Для того, чтобы изменить алгоритм шифрования, просто переключите радиокнопку в группе «Шифр Цезаря», «Шифр Атбаша» или «Шифр Бэкона». Выбранный алгоритм будет использован при нажатии кнопки «Обработка». При смене алгоритма ранее полученный результат не очищается автоматически — нажмите «Обработка» заново.</w:t>
      </w:r>
      <w:bookmarkStart w:id="20" w:name="e4c16131-6c7b-4cc2-a7ab-7403e8646700"/>
      <w:bookmarkEnd w:id="20"/>
    </w:p>
    <w:p w14:paraId="7693C760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23531F15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3EB149D" w14:textId="139F804C" w:rsidR="00D71630" w:rsidRDefault="00D71630" w:rsidP="00237F34">
      <w:pPr>
        <w:pStyle w:val="2"/>
        <w:jc w:val="both"/>
      </w:pPr>
      <w:bookmarkStart w:id="21" w:name="_Toc231926731"/>
      <w:r w:rsidRPr="00237F34">
        <w:t>Удаление результата шифрования</w:t>
      </w:r>
      <w:bookmarkEnd w:id="21"/>
    </w:p>
    <w:p w14:paraId="488D7730" w14:textId="77777777" w:rsidR="00237F34" w:rsidRDefault="00237F34" w:rsidP="00237F34">
      <w:pPr>
        <w:spacing w:after="0" w:line="240" w:lineRule="auto"/>
        <w:ind w:firstLine="709"/>
        <w:jc w:val="both"/>
      </w:pPr>
    </w:p>
    <w:p w14:paraId="1BEEE378" w14:textId="77777777" w:rsidR="00237F34" w:rsidRPr="00237F34" w:rsidRDefault="00237F34" w:rsidP="00237F34">
      <w:pPr>
        <w:spacing w:after="0" w:line="240" w:lineRule="auto"/>
        <w:ind w:firstLine="709"/>
        <w:jc w:val="both"/>
      </w:pPr>
    </w:p>
    <w:p w14:paraId="63A5FB22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D71630">
        <w:rPr>
          <w:rFonts w:cs="Times New Roman"/>
          <w:color w:val="000000"/>
          <w:szCs w:val="28"/>
        </w:rPr>
        <w:t>Для того, чтобы удалить результат шифрования , выделите содержимое мышью и нажмите клавишу Delete или Backspace. Для полной очистки всех полей можно перезапустить программу.</w:t>
      </w:r>
      <w:bookmarkStart w:id="22" w:name="a4c9f7e1-6c55-4328-a2d2-449d057f2e00"/>
      <w:bookmarkEnd w:id="22"/>
    </w:p>
    <w:p w14:paraId="31BC600B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6012730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1B88D0B6" w14:textId="4713F4DF" w:rsidR="00D71630" w:rsidRDefault="00D71630" w:rsidP="00237F34">
      <w:pPr>
        <w:pStyle w:val="2"/>
        <w:jc w:val="both"/>
      </w:pPr>
      <w:bookmarkStart w:id="23" w:name="_Toc231926732"/>
      <w:r w:rsidRPr="00237F34">
        <w:t>Горячие клавиши</w:t>
      </w:r>
      <w:bookmarkEnd w:id="23"/>
    </w:p>
    <w:p w14:paraId="2C4AD2BB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88DC924" w14:textId="77777777" w:rsidR="00237F34" w:rsidRPr="00237F34" w:rsidRDefault="00237F34" w:rsidP="00237F34">
      <w:pPr>
        <w:spacing w:after="0" w:line="240" w:lineRule="auto"/>
        <w:ind w:firstLine="709"/>
        <w:jc w:val="both"/>
      </w:pPr>
    </w:p>
    <w:p w14:paraId="3BC4CDE9" w14:textId="77A611BD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Следующий раздел содержит все сочетания клавиш и способы управления при помощи мыши, поддерживаемые Шифровальщик.</w:t>
      </w:r>
    </w:p>
    <w:p w14:paraId="081C42A8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237F34">
        <w:rPr>
          <w:rFonts w:cs="Times New Roman"/>
          <w:color w:val="000000"/>
          <w:szCs w:val="28"/>
        </w:rPr>
        <w:t>Редактирование</w:t>
      </w:r>
    </w:p>
    <w:p w14:paraId="555DA286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237F34">
        <w:rPr>
          <w:rFonts w:cs="Times New Roman"/>
          <w:szCs w:val="28"/>
          <w:lang w:val="en-US"/>
        </w:rPr>
        <w:t>Alt+BackSpace — отменить.</w:t>
      </w:r>
    </w:p>
    <w:p w14:paraId="0430CC1F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237F34">
        <w:rPr>
          <w:rFonts w:cs="Times New Roman"/>
          <w:szCs w:val="28"/>
          <w:lang w:val="en-US"/>
        </w:rPr>
        <w:t>Shift+Delete — вырезать.</w:t>
      </w:r>
    </w:p>
    <w:p w14:paraId="5F1361C7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Shift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Insert</w:t>
      </w:r>
      <w:r w:rsidRPr="00237F34">
        <w:rPr>
          <w:rFonts w:cs="Times New Roman"/>
          <w:szCs w:val="28"/>
        </w:rPr>
        <w:t xml:space="preserve"> — вставить.</w:t>
      </w:r>
    </w:p>
    <w:p w14:paraId="059B090E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C</w:t>
      </w:r>
      <w:r w:rsidRPr="00237F34">
        <w:rPr>
          <w:rFonts w:cs="Times New Roman"/>
          <w:szCs w:val="28"/>
        </w:rPr>
        <w:t xml:space="preserve"> — копировать.</w:t>
      </w:r>
    </w:p>
    <w:p w14:paraId="27B717EF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Insert</w:t>
      </w:r>
      <w:r w:rsidRPr="00237F34">
        <w:rPr>
          <w:rFonts w:cs="Times New Roman"/>
          <w:szCs w:val="28"/>
        </w:rPr>
        <w:t xml:space="preserve"> — копировать.</w:t>
      </w:r>
    </w:p>
    <w:p w14:paraId="361DE7FE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X</w:t>
      </w:r>
      <w:r w:rsidRPr="00237F34">
        <w:rPr>
          <w:rFonts w:cs="Times New Roman"/>
          <w:szCs w:val="28"/>
        </w:rPr>
        <w:t xml:space="preserve"> — вырезать.</w:t>
      </w:r>
    </w:p>
    <w:p w14:paraId="3459CFA5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V</w:t>
      </w:r>
      <w:r w:rsidRPr="00237F34">
        <w:rPr>
          <w:rFonts w:cs="Times New Roman"/>
          <w:szCs w:val="28"/>
        </w:rPr>
        <w:t xml:space="preserve"> — вставить.</w:t>
      </w:r>
    </w:p>
    <w:p w14:paraId="747FB4A5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Y</w:t>
      </w:r>
      <w:r w:rsidRPr="00237F34">
        <w:rPr>
          <w:rFonts w:cs="Times New Roman"/>
          <w:szCs w:val="28"/>
        </w:rPr>
        <w:t xml:space="preserve"> — повторить.</w:t>
      </w:r>
    </w:p>
    <w:p w14:paraId="624217A0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A</w:t>
      </w:r>
      <w:r w:rsidRPr="00237F34">
        <w:rPr>
          <w:rFonts w:cs="Times New Roman"/>
          <w:szCs w:val="28"/>
        </w:rPr>
        <w:t xml:space="preserve"> — выбрать все.</w:t>
      </w:r>
    </w:p>
    <w:p w14:paraId="1C912E5E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Ctrl</w:t>
      </w:r>
      <w:r w:rsidRPr="00237F34">
        <w:rPr>
          <w:rFonts w:cs="Times New Roman"/>
          <w:szCs w:val="28"/>
        </w:rPr>
        <w:t>+</w:t>
      </w:r>
      <w:r w:rsidRPr="00237F34">
        <w:rPr>
          <w:rFonts w:cs="Times New Roman"/>
          <w:szCs w:val="28"/>
          <w:lang w:val="en-US"/>
        </w:rPr>
        <w:t>Z</w:t>
      </w:r>
      <w:r w:rsidRPr="00237F34">
        <w:rPr>
          <w:rFonts w:cs="Times New Roman"/>
          <w:szCs w:val="28"/>
        </w:rPr>
        <w:t xml:space="preserve"> — отменить.</w:t>
      </w:r>
    </w:p>
    <w:p w14:paraId="08AC8C71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  <w:r w:rsidRPr="00237F34">
        <w:rPr>
          <w:rFonts w:cs="Times New Roman"/>
          <w:szCs w:val="28"/>
          <w:lang w:val="en-US"/>
        </w:rPr>
        <w:t>Ctrl+Shift+Z — повторить.</w:t>
      </w:r>
    </w:p>
    <w:p w14:paraId="273A5AAF" w14:textId="5E9478AE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szCs w:val="28"/>
          <w:lang w:val="en-US"/>
        </w:rPr>
        <w:t>Shift+Alt+BackSpace — повторить.</w:t>
      </w:r>
    </w:p>
    <w:p w14:paraId="2A1A4C66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715E2B35" w14:textId="77777777" w:rsidR="00D71630" w:rsidRPr="00237F34" w:rsidRDefault="00D71630" w:rsidP="00237F34">
      <w:pPr>
        <w:pStyle w:val="1"/>
        <w:spacing w:after="0"/>
        <w:jc w:val="both"/>
      </w:pPr>
      <w:bookmarkStart w:id="24" w:name="_Toc231926733"/>
      <w:r w:rsidRPr="00237F34">
        <w:t>Примеры использования</w:t>
      </w:r>
      <w:bookmarkEnd w:id="24"/>
    </w:p>
    <w:p w14:paraId="44AC89CA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В данном разделе собраны примеры реального использования Шифровальщик, демонстрирующие применения продукта в различных отраслях.</w:t>
      </w:r>
    </w:p>
    <w:p w14:paraId="61CE4935" w14:textId="2EBF8969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1DB679F" w14:textId="77777777" w:rsidR="00D71630" w:rsidRPr="00237F34" w:rsidRDefault="00D71630" w:rsidP="00237F34">
      <w:pPr>
        <w:pStyle w:val="2"/>
        <w:jc w:val="both"/>
      </w:pPr>
      <w:bookmarkStart w:id="25" w:name="0cb02c6c-c5fd-418c-a572-9fc2d88c6111"/>
      <w:bookmarkStart w:id="26" w:name="_Toc231926734"/>
      <w:bookmarkEnd w:id="25"/>
      <w:r w:rsidRPr="00237F34">
        <w:t>Кейс #1: Шифрование текста</w:t>
      </w:r>
      <w:bookmarkEnd w:id="26"/>
    </w:p>
    <w:p w14:paraId="192311C9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i/>
          <w:iCs/>
          <w:szCs w:val="28"/>
        </w:rPr>
      </w:pPr>
      <w:r w:rsidRPr="00237F34">
        <w:rPr>
          <w:rFonts w:cs="Times New Roman"/>
          <w:i/>
          <w:iCs/>
          <w:color w:val="000000"/>
          <w:szCs w:val="28"/>
        </w:rPr>
        <w:t>Компания: &lt;НЕ ЗАБЫТЬ ...&gt;</w:t>
      </w:r>
    </w:p>
    <w:p w14:paraId="716E096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i/>
          <w:iCs/>
          <w:szCs w:val="28"/>
        </w:rPr>
      </w:pPr>
      <w:r w:rsidRPr="00237F34">
        <w:rPr>
          <w:rFonts w:cs="Times New Roman"/>
          <w:i/>
          <w:iCs/>
          <w:color w:val="000000"/>
          <w:szCs w:val="28"/>
        </w:rPr>
        <w:t>Отрасль: &lt;НЕ ЗАБЫТЬ ...&gt;</w:t>
      </w:r>
    </w:p>
    <w:p w14:paraId="256AEBB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Задача</w:t>
      </w:r>
    </w:p>
    <w:p w14:paraId="11E2844F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Перед клиентом стояла следующая задача - зашифровать текст «Привет мир» методом Цезаря со сдвигом 3.</w:t>
      </w:r>
    </w:p>
    <w:p w14:paraId="39FA8B96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Особые условия</w:t>
      </w:r>
    </w:p>
    <w:p w14:paraId="5BC9DEDE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Следует отметить, что задачу необходимо было решить в условиях  русскоязычного алфавита (33 буквы), без потери регистра и с сохранением пробелов.</w:t>
      </w:r>
    </w:p>
    <w:p w14:paraId="6A77E1A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Проблема</w:t>
      </w:r>
    </w:p>
    <w:p w14:paraId="1417EEC7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До начала использования Шифровальщик клиенту приходилось передавать текст «Привет мир» открытым способом, что нарушало конфиденциальность.</w:t>
      </w:r>
    </w:p>
    <w:p w14:paraId="7530037C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Процесс</w:t>
      </w:r>
    </w:p>
    <w:p w14:paraId="4E0298EB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Внедрение Шифровальщик в рабочий процесс происходило по следующей схеме: взять исходный текст «Привет мир» → применить сдвиг 3 → получить результат «Тулеих плу».</w:t>
      </w:r>
    </w:p>
    <w:p w14:paraId="54B1465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Результат</w:t>
      </w:r>
    </w:p>
    <w:p w14:paraId="2FE5333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Результатами использования Шифровальщик явилось:</w:t>
      </w:r>
    </w:p>
    <w:p w14:paraId="06EA2E6E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Исходный текст «Привет мир» превратился в «Тулеих плу»</w:t>
      </w:r>
    </w:p>
    <w:p w14:paraId="6103F1F3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F65D5C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noProof/>
          <w:szCs w:val="28"/>
        </w:rPr>
        <w:lastRenderedPageBreak/>
        <w:drawing>
          <wp:inline distT="0" distB="0" distL="0" distR="0" wp14:anchorId="61D3FEC8" wp14:editId="1CE217C0">
            <wp:extent cx="5667375" cy="4524375"/>
            <wp:effectExtent l="0" t="0" r="0" b="0"/>
            <wp:docPr id="4" name="drex_module_6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6_1_cus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6F44" w14:textId="77777777" w:rsidR="00237F34" w:rsidRPr="00237F34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0C6758E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Вывод</w:t>
      </w:r>
    </w:p>
    <w:p w14:paraId="489888A6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На примере этого кейса, мы можем сделать вывод, что шифр Цезаря с успехом применим к русскоязычным текстам: фраза «Привет мир» → «Тулеих плу» → обратно «Привет мир» при сдвиге 3. </w:t>
      </w:r>
    </w:p>
    <w:p w14:paraId="1EBF2DC3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274B431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0D58C9FB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739E7819" w14:textId="05074495" w:rsidR="00D71630" w:rsidRPr="00D71630" w:rsidRDefault="00D71630" w:rsidP="00237F34">
      <w:pPr>
        <w:pStyle w:val="2"/>
        <w:jc w:val="both"/>
        <w:rPr>
          <w:rFonts w:cs="Times New Roman"/>
          <w:szCs w:val="28"/>
        </w:rPr>
      </w:pPr>
      <w:r w:rsidRPr="00D71630">
        <w:rPr>
          <w:rFonts w:cs="Times New Roman"/>
          <w:szCs w:val="28"/>
        </w:rPr>
        <w:br w:type="page"/>
      </w:r>
      <w:bookmarkStart w:id="27" w:name="b1d6165e-7388-4c33-80e9-8be5fefc8dbc"/>
      <w:bookmarkStart w:id="28" w:name="_Toc231926735"/>
      <w:bookmarkEnd w:id="27"/>
      <w:r w:rsidRPr="00237F34">
        <w:lastRenderedPageBreak/>
        <w:t>Кейс #2: Расшифровка текста</w:t>
      </w:r>
      <w:bookmarkEnd w:id="28"/>
    </w:p>
    <w:p w14:paraId="21723FC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i/>
          <w:iCs/>
          <w:szCs w:val="28"/>
        </w:rPr>
      </w:pPr>
      <w:r w:rsidRPr="00D71630">
        <w:rPr>
          <w:rFonts w:cs="Times New Roman"/>
          <w:i/>
          <w:iCs/>
          <w:color w:val="000000"/>
          <w:szCs w:val="28"/>
        </w:rPr>
        <w:t>Компания: &lt;НЕ ЗАБЫТЬ ...&gt;</w:t>
      </w:r>
    </w:p>
    <w:p w14:paraId="3704C5E0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i/>
          <w:iCs/>
          <w:szCs w:val="28"/>
        </w:rPr>
      </w:pPr>
      <w:r w:rsidRPr="00D71630">
        <w:rPr>
          <w:rFonts w:cs="Times New Roman"/>
          <w:i/>
          <w:iCs/>
          <w:color w:val="000000"/>
          <w:szCs w:val="28"/>
        </w:rPr>
        <w:t>Отрасль: &lt;НЕ ЗАБЫТЬ ...&gt;</w:t>
      </w:r>
    </w:p>
    <w:p w14:paraId="4D27F86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Задача</w:t>
      </w:r>
    </w:p>
    <w:p w14:paraId="11710240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Перед клиентом стояла следующая задача - расшифровать текст «Тулеих плу», полученный шифром Цезаря со сдвигом 3, и восстановить исходное сообщение.</w:t>
      </w:r>
    </w:p>
    <w:p w14:paraId="377016A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Особые условия</w:t>
      </w:r>
    </w:p>
    <w:p w14:paraId="62212655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Следует отметить, что задачу необходимо было решить в условиях отсутствия ключа в явном виде, только зная, что использован сдвиг +3 (или -3 для расшифровки) в русском алфавите из 33 букв.</w:t>
      </w:r>
    </w:p>
    <w:p w14:paraId="2CC870C8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Проблема</w:t>
      </w:r>
    </w:p>
    <w:p w14:paraId="209B83B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До начала использования Шифровальщик клиенту приходилось вручную подбирать сдвиг или пересылать зашифрованный текст «Тулеих плу» без возможности быстро его прочитать.</w:t>
      </w:r>
    </w:p>
    <w:p w14:paraId="091811BE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Процесс</w:t>
      </w:r>
    </w:p>
    <w:p w14:paraId="7B6D63D6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Внедрение Шифровальщик в рабочий процесс происходило по следующей схеме: взять зашифрованный текст «Тулеих плу» → применить обратный сдвиг -3 → получить исходный текст «Привет мир».</w:t>
      </w:r>
    </w:p>
    <w:p w14:paraId="2E9C035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Результат</w:t>
      </w:r>
    </w:p>
    <w:p w14:paraId="32386749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Результатами использования Шифровальщик явилось:</w:t>
      </w:r>
    </w:p>
    <w:p w14:paraId="38DF3715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Зашифрованный текст «Тулеих плу» успешно расшифрован в «Привет мир».</w:t>
      </w:r>
    </w:p>
    <w:p w14:paraId="6650F91E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noProof/>
          <w:szCs w:val="28"/>
        </w:rPr>
        <w:drawing>
          <wp:inline distT="0" distB="0" distL="0" distR="0" wp14:anchorId="28B5D31B" wp14:editId="627068AE">
            <wp:extent cx="5667375" cy="4505325"/>
            <wp:effectExtent l="0" t="0" r="0" b="0"/>
            <wp:docPr id="5" name="drex_module_6_2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6_2_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E198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D71630">
        <w:rPr>
          <w:rFonts w:cs="Times New Roman"/>
          <w:b/>
          <w:bCs/>
          <w:color w:val="000000"/>
          <w:szCs w:val="28"/>
        </w:rPr>
        <w:t>Вывод</w:t>
      </w:r>
    </w:p>
    <w:p w14:paraId="6AE85B0F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lastRenderedPageBreak/>
        <w:t>На примере этого кейса, мы можем сделать вывод, что расшифровка методом Цезаря выполняется симметрично шифрованию: достаточно применить сдвиг -3 к тексту «Тулеих плу», чтобы получить исходный текст «Привет мир». Метод удобен для учебных и базовых задач защиты информации.</w:t>
      </w:r>
    </w:p>
    <w:p w14:paraId="6AAF2ED5" w14:textId="2EC3D1C9" w:rsidR="00D71630" w:rsidRDefault="00D71630" w:rsidP="00237F34">
      <w:pPr>
        <w:spacing w:after="0" w:line="240" w:lineRule="auto"/>
        <w:jc w:val="both"/>
        <w:rPr>
          <w:rFonts w:cs="Times New Roman"/>
          <w:szCs w:val="28"/>
        </w:rPr>
      </w:pPr>
    </w:p>
    <w:p w14:paraId="0E5ECBDF" w14:textId="77777777" w:rsidR="00237F34" w:rsidRPr="00D71630" w:rsidRDefault="00237F34" w:rsidP="00237F34">
      <w:pPr>
        <w:spacing w:after="0" w:line="240" w:lineRule="auto"/>
        <w:jc w:val="both"/>
        <w:rPr>
          <w:rFonts w:cs="Times New Roman"/>
          <w:szCs w:val="28"/>
        </w:rPr>
      </w:pPr>
    </w:p>
    <w:p w14:paraId="5DA4A2EE" w14:textId="77777777" w:rsidR="00D71630" w:rsidRPr="00237F34" w:rsidRDefault="00D71630" w:rsidP="00237F34">
      <w:pPr>
        <w:pStyle w:val="1"/>
        <w:spacing w:after="0"/>
        <w:jc w:val="both"/>
      </w:pPr>
      <w:bookmarkStart w:id="29" w:name="bf7f8105-df31-4c90-a64d-a4f17af39ad6"/>
      <w:bookmarkStart w:id="30" w:name="_Toc231926736"/>
      <w:bookmarkEnd w:id="29"/>
      <w:r w:rsidRPr="00237F34">
        <w:t>Устранение типовых проблем</w:t>
      </w:r>
      <w:bookmarkEnd w:id="30"/>
    </w:p>
    <w:p w14:paraId="292980E3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38424E45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2C183AF" w14:textId="77777777" w:rsidR="00237F34" w:rsidRPr="00237F34" w:rsidRDefault="00237F34" w:rsidP="00237F34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Описание проблемы При нажатии кнопки «Обработка» ничего не происходит (результат пустой)</w:t>
      </w:r>
    </w:p>
    <w:p w14:paraId="11969D3E" w14:textId="52E30AA5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Решение Убедитесь, что в верхнем текстовом поле введён исходный текст. Проверьте, выбран ли алгоритм шифрования (Цезаря, Атбаш или Бэкона). Также необходимо выбрать режим: «Зашифровать» или «Расшифровать». Только после этого нажимайте «Обработка».</w:t>
      </w:r>
    </w:p>
    <w:p w14:paraId="5A1AFCCF" w14:textId="77777777" w:rsidR="00237F34" w:rsidRPr="00237F34" w:rsidRDefault="00237F34" w:rsidP="00237F34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Описание проблемы Расшифрованный текст получается нечитаемым (кракозябры) или не соответствует исходному.</w:t>
      </w:r>
    </w:p>
    <w:p w14:paraId="6AC39B83" w14:textId="38026065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Решение Проверьте, что для расшифровки выбран тот же самый алгоритм, который использовался для шифрования. Например, если текст шифровали шифром Цезаря, то и расшифровывать нужно тоже шифром Цезаря, а не Атбаш. При шифре Цезаря дополнительно убедитесь, что шаг сдвига (если он настраивается) совпадает с тем, который применялся при шифровании.</w:t>
      </w:r>
    </w:p>
    <w:p w14:paraId="6D31E4BA" w14:textId="77777777" w:rsidR="00237F34" w:rsidRPr="00237F34" w:rsidRDefault="00237F34" w:rsidP="00237F34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Описание проблемы Программа зависает или медленно обрабатывает большие тексты.</w:t>
      </w:r>
    </w:p>
    <w:p w14:paraId="2E20A23E" w14:textId="77777777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Решение Шифровальщик рассчитан на объём текста до 10 МБ. Если текст слишком большой (десятки мегабайт), разбейте его на части. Рекомендуется также закрыть другие ресурсоёмкие приложения и убедиться, что на диске достаточно свободного места (минимум 1 ГБ). Перезапустите программу.</w:t>
      </w:r>
    </w:p>
    <w:p w14:paraId="34FCE2F1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A2CA1D8" w14:textId="77777777" w:rsid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Если вы не нашли ответа на свой вопрос, пожалуйста, </w:t>
      </w:r>
      <w:hyperlink w:anchor="7f77a01d-3465-466f-ba5d-ec49887442b5">
        <w:r w:rsidRPr="00D71630">
          <w:rPr>
            <w:rFonts w:cs="Times New Roman"/>
            <w:color w:val="0000FF"/>
            <w:szCs w:val="28"/>
            <w:u w:val="single"/>
          </w:rPr>
          <w:t>свяжитесь с нами</w:t>
        </w:r>
      </w:hyperlink>
      <w:r w:rsidRPr="00D71630">
        <w:rPr>
          <w:rFonts w:cs="Times New Roman"/>
          <w:color w:val="000000"/>
          <w:szCs w:val="28"/>
        </w:rPr>
        <w:t>.</w:t>
      </w:r>
      <w:bookmarkStart w:id="31" w:name="ca5e662e-0718-4e68-afee-3348e06d0dab"/>
      <w:bookmarkEnd w:id="31"/>
    </w:p>
    <w:p w14:paraId="0204FCC2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75F35F68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29CE57C8" w14:textId="14615B2C" w:rsidR="00D71630" w:rsidRPr="00237F34" w:rsidRDefault="00D71630" w:rsidP="00237F34">
      <w:pPr>
        <w:pStyle w:val="1"/>
        <w:spacing w:after="0"/>
        <w:jc w:val="both"/>
      </w:pPr>
      <w:bookmarkStart w:id="32" w:name="_Toc231926737"/>
      <w:r w:rsidRPr="00237F34">
        <w:t>Частые вопросы (FAQ)</w:t>
      </w:r>
      <w:bookmarkEnd w:id="32"/>
    </w:p>
    <w:p w14:paraId="3116AAC4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DA1FABE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5A1D272F" w14:textId="77777777" w:rsidR="00237F34" w:rsidRPr="00237F34" w:rsidRDefault="00237F34" w:rsidP="00237F3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Как зашифровать текст?</w:t>
      </w:r>
    </w:p>
    <w:p w14:paraId="7B8E668F" w14:textId="596E69A9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Ответ Введите исходный текст в верхнее поле, выберите алгоритм шифрования (Цезаря, Атбаш или Бэкона), установите переключатель в положение «Зашифровать» и нажмите кнопку «Обработка». Зашифрованный текст появится в нижнем поле</w:t>
      </w:r>
    </w:p>
    <w:p w14:paraId="21017BB5" w14:textId="77777777" w:rsidR="00237F34" w:rsidRPr="00237F34" w:rsidRDefault="00237F34" w:rsidP="00237F3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Что делать, если я забыл, каким алгоритмом шифровал текст?</w:t>
      </w:r>
    </w:p>
    <w:p w14:paraId="389D7D93" w14:textId="34206278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Ответ Расшифровка возможна только с использованием того же алгоритма, которым выполнялось шифрование. Рекомендуется сохранять вместе с зашифрованным текстом информацию о применённом методе (например, в комментарии к файлу).</w:t>
      </w:r>
    </w:p>
    <w:p w14:paraId="0CE73DF5" w14:textId="77777777" w:rsidR="00237F34" w:rsidRPr="00237F34" w:rsidRDefault="00237F34" w:rsidP="00237F34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lastRenderedPageBreak/>
        <w:t>Для чего нужны разные алгоритмы шифрования?</w:t>
      </w:r>
    </w:p>
    <w:p w14:paraId="1E409368" w14:textId="77777777" w:rsidR="00237F34" w:rsidRPr="00237F34" w:rsidRDefault="00237F34" w:rsidP="00237F34">
      <w:pPr>
        <w:tabs>
          <w:tab w:val="left" w:pos="1134"/>
        </w:tabs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Ответ Разные алгоритмы обеспечивают различный уровень защиты и простоты использования. Шифр Цезаря — для ознакомления с принципом шифрования, Атбаш — для быстрой обфускации текста, а шифр Бэкона — для скрытой передачи сообщений через бинарное кодирование. Выбирайте алгоритм в зависимости от ваших задач.</w:t>
      </w:r>
    </w:p>
    <w:p w14:paraId="2E63C77C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16F9708B" w14:textId="77777777" w:rsid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Если вы не нашли ответа на свой вопрос, пожалуйста, </w:t>
      </w:r>
      <w:hyperlink w:anchor="7f77a01d-3465-466f-ba5d-ec49887442b5">
        <w:r w:rsidRPr="00D71630">
          <w:rPr>
            <w:rFonts w:cs="Times New Roman"/>
            <w:color w:val="0000FF"/>
            <w:szCs w:val="28"/>
            <w:u w:val="single"/>
          </w:rPr>
          <w:t>свяжитесь с нами</w:t>
        </w:r>
      </w:hyperlink>
      <w:r w:rsidRPr="00D71630">
        <w:rPr>
          <w:rFonts w:cs="Times New Roman"/>
          <w:color w:val="000000"/>
          <w:szCs w:val="28"/>
        </w:rPr>
        <w:t>.</w:t>
      </w:r>
      <w:bookmarkStart w:id="33" w:name="15233c93-e0eb-4321-9627-3a0b47d22506"/>
      <w:bookmarkEnd w:id="33"/>
    </w:p>
    <w:p w14:paraId="315DA3DB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408450A9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56746AB7" w14:textId="7063D236" w:rsidR="00D71630" w:rsidRPr="00237F34" w:rsidRDefault="00D71630" w:rsidP="00237F34">
      <w:pPr>
        <w:pStyle w:val="1"/>
        <w:spacing w:after="0"/>
        <w:jc w:val="both"/>
      </w:pPr>
      <w:bookmarkStart w:id="34" w:name="_Toc231926738"/>
      <w:r w:rsidRPr="00237F34">
        <w:t>Лицензия</w:t>
      </w:r>
      <w:bookmarkEnd w:id="34"/>
    </w:p>
    <w:p w14:paraId="5382A43F" w14:textId="77777777" w:rsidR="00237F34" w:rsidRDefault="00237F34" w:rsidP="00237F34">
      <w:pPr>
        <w:spacing w:after="0" w:line="240" w:lineRule="auto"/>
      </w:pPr>
    </w:p>
    <w:p w14:paraId="2096E63F" w14:textId="77777777" w:rsidR="00237F34" w:rsidRPr="00237F34" w:rsidRDefault="00237F34" w:rsidP="00237F34">
      <w:pPr>
        <w:spacing w:after="0" w:line="240" w:lineRule="auto"/>
      </w:pPr>
    </w:p>
    <w:p w14:paraId="4B2EC89E" w14:textId="4E38C2C1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D71630">
        <w:rPr>
          <w:rFonts w:cs="Times New Roman"/>
          <w:color w:val="000000"/>
          <w:szCs w:val="28"/>
        </w:rPr>
        <w:t>Данный раздел содержит информацию о типах и видах лицензий продукта Шифровальщик, а так же информацию о способах приобретения и условиях лицензирования.</w:t>
      </w:r>
    </w:p>
    <w:p w14:paraId="45C04CB5" w14:textId="77777777" w:rsidR="00237F34" w:rsidRDefault="00237F34" w:rsidP="003105F5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5A239DF4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5CD342F1" w14:textId="77777777" w:rsidR="00D71630" w:rsidRDefault="00D71630" w:rsidP="00237F34">
      <w:pPr>
        <w:pStyle w:val="2"/>
        <w:jc w:val="both"/>
      </w:pPr>
      <w:bookmarkStart w:id="35" w:name="c5889300-e4b0-43e9-8d3f-325036c1b9b1"/>
      <w:bookmarkStart w:id="36" w:name="_Toc231926739"/>
      <w:bookmarkEnd w:id="35"/>
      <w:r w:rsidRPr="00237F34">
        <w:t>Виды лицензий</w:t>
      </w:r>
      <w:bookmarkEnd w:id="36"/>
    </w:p>
    <w:p w14:paraId="0A37531D" w14:textId="77777777" w:rsidR="00237F34" w:rsidRPr="00237F34" w:rsidRDefault="00237F34" w:rsidP="00237F34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406226EC" w14:textId="77777777" w:rsidR="00237F34" w:rsidRPr="00237F34" w:rsidRDefault="00237F34" w:rsidP="00237F34">
      <w:pPr>
        <w:spacing w:after="0" w:line="240" w:lineRule="auto"/>
        <w:ind w:firstLine="709"/>
        <w:jc w:val="both"/>
      </w:pPr>
    </w:p>
    <w:p w14:paraId="2FBC06D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 xml:space="preserve">Использование Шифровальщик предполагает ваше прямое согласие с общим </w:t>
      </w:r>
      <w:hyperlink w:anchor="0343637b-d224-4986-a470-e45222a3137f">
        <w:r w:rsidRPr="00D71630">
          <w:rPr>
            <w:rFonts w:cs="Times New Roman"/>
            <w:color w:val="0000FF"/>
            <w:szCs w:val="28"/>
            <w:u w:val="single"/>
          </w:rPr>
          <w:t>Лицензионным Соглашением Конечного Пользователя</w:t>
        </w:r>
      </w:hyperlink>
      <w:r w:rsidRPr="00D71630">
        <w:rPr>
          <w:rFonts w:cs="Times New Roman"/>
          <w:color w:val="000000"/>
          <w:szCs w:val="28"/>
        </w:rPr>
        <w:t>.</w:t>
      </w:r>
    </w:p>
    <w:p w14:paraId="5B5E7603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Лицензионная модель поддерживает следующие типы лицензий:</w:t>
      </w:r>
    </w:p>
    <w:p w14:paraId="51E2351E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D71630">
        <w:rPr>
          <w:rFonts w:cs="Times New Roman"/>
          <w:b/>
          <w:bCs/>
          <w:color w:val="000000"/>
          <w:szCs w:val="28"/>
        </w:rPr>
        <w:t>Бесплатная</w:t>
      </w:r>
    </w:p>
    <w:p w14:paraId="6E1CAC8B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Данный тип лицензии позволяет использовать программу в некоммерческих целях, включая образовательные и личные, без ограничения по времени, но без гарантийной поддержки.</w:t>
      </w:r>
    </w:p>
    <w:p w14:paraId="5D1438DF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D71630">
        <w:rPr>
          <w:rFonts w:cs="Times New Roman"/>
          <w:b/>
          <w:bCs/>
          <w:color w:val="000000"/>
          <w:szCs w:val="28"/>
        </w:rPr>
        <w:t>Персональная</w:t>
      </w:r>
    </w:p>
    <w:p w14:paraId="6BD69DE6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Данный тип лицензии обеспечивает использование программы одним физическим лицом на двух персональных устройствах с приоритетной технической поддержкой по электронной почте.</w:t>
      </w:r>
    </w:p>
    <w:p w14:paraId="2374670F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D71630">
        <w:rPr>
          <w:rFonts w:cs="Times New Roman"/>
          <w:b/>
          <w:bCs/>
          <w:color w:val="000000"/>
          <w:szCs w:val="28"/>
        </w:rPr>
        <w:t>Офисная</w:t>
      </w:r>
    </w:p>
    <w:p w14:paraId="43A2708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Данный тип лицензии разрешает установку и использование программы на 5 рабочих станциях в пределах одного юридического лица или структурного подразделения, включая базовое обновление алгоритмов в течение 1 года.</w:t>
      </w:r>
    </w:p>
    <w:p w14:paraId="49C2FEB2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D71630">
        <w:rPr>
          <w:rFonts w:cs="Times New Roman"/>
          <w:b/>
          <w:bCs/>
          <w:color w:val="000000"/>
          <w:szCs w:val="28"/>
        </w:rPr>
        <w:t>Корпоративная</w:t>
      </w:r>
    </w:p>
    <w:p w14:paraId="5ECDC636" w14:textId="133C93F4" w:rsidR="00D71630" w:rsidRPr="00D71630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color w:val="000000"/>
          <w:szCs w:val="28"/>
        </w:rPr>
        <w:t>Данный тип лицензии дает возможность неограниченного количества установок в организации, включение программы в корпоративный образ ПО, расширенную поддержку 24/7 и право на модификацию исходного кода (при приобретении Enterprise-пакета).</w:t>
      </w:r>
    </w:p>
    <w:p w14:paraId="1739EAB3" w14:textId="77777777" w:rsid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2BB8F071" w14:textId="77777777" w:rsidR="00237F34" w:rsidRPr="00D71630" w:rsidRDefault="00237F34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2DA01B7" w14:textId="7F200493" w:rsidR="00D71630" w:rsidRPr="00237F34" w:rsidRDefault="00D71630" w:rsidP="00237F34">
      <w:pPr>
        <w:pStyle w:val="2"/>
        <w:jc w:val="both"/>
      </w:pPr>
      <w:bookmarkStart w:id="37" w:name="0343637b-d224-4986-a470-e45222a3137f"/>
      <w:bookmarkStart w:id="38" w:name="_Toc231926740"/>
      <w:bookmarkEnd w:id="37"/>
      <w:r w:rsidRPr="00237F34">
        <w:t>Лицензионное соглашение</w:t>
      </w:r>
      <w:bookmarkEnd w:id="38"/>
    </w:p>
    <w:p w14:paraId="4C6D4C56" w14:textId="77777777" w:rsidR="00237F34" w:rsidRDefault="00237F34" w:rsidP="00237F34">
      <w:pPr>
        <w:spacing w:after="0" w:line="240" w:lineRule="auto"/>
        <w:ind w:firstLine="709"/>
        <w:jc w:val="both"/>
        <w:rPr>
          <w:rFonts w:cs="Times New Roman"/>
          <w:b/>
          <w:bCs/>
          <w:color w:val="000000"/>
          <w:szCs w:val="28"/>
        </w:rPr>
      </w:pPr>
    </w:p>
    <w:p w14:paraId="2E21D842" w14:textId="77777777" w:rsidR="00237F34" w:rsidRPr="00D71630" w:rsidRDefault="00237F34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080B407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ЛИЦЕНЗИОННОЕ СОГЛАШЕНИЕ КОНЕЧНОГО ПОЛЬЗОВАТЕЛЯ ПРОГРАММНОГО ОБЕСПЕЧЕНИЯ Шифровальщик</w:t>
      </w:r>
    </w:p>
    <w:p w14:paraId="4487559F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16EC8FE1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1. ОПРЕДЕЛЕНИЯ</w:t>
      </w:r>
    </w:p>
    <w:p w14:paraId="0C58596C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1.1. «Программное обеспечение» (ПО) — программа для ЭВМ «Шифровальщик», включая все её компоненты, обновления, а также сопутствующую документацию.</w:t>
      </w:r>
    </w:p>
    <w:p w14:paraId="346B3DEE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1.2. «Лицензиат» — физическое или юридическое лицо, законно приобретшее право использования ПО.</w:t>
      </w:r>
    </w:p>
    <w:p w14:paraId="1133A80F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1.3. «Правообладатель» — разработчик ПО (студент Шумилин А.С., Орский гуманитарно-технологический институт).</w:t>
      </w:r>
    </w:p>
    <w:p w14:paraId="05C2FDB4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2. ПРЕДМЕТ СОГЛАШЕНИЯ</w:t>
      </w:r>
    </w:p>
    <w:p w14:paraId="248B82F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2.1. Правообладатель предоставляет Лицензиату неисключительную, непередаваемую лицензию на использование ПО в соответствии с выбранным типом лицензии (бесплатная, персональная, офисная, корпоративная).</w:t>
      </w:r>
    </w:p>
    <w:p w14:paraId="172CD7EA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2.2. Лицензия действительна на весь срок действия авторских прав, если иное не указано в описании конкретного типа лицензии.</w:t>
      </w:r>
    </w:p>
    <w:p w14:paraId="2E63E1BC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3. ПРАВА И ОГРАНИЧЕНИЯ</w:t>
      </w:r>
    </w:p>
    <w:p w14:paraId="48D7A5D7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3.1. Лицензиат имеет право:</w:t>
      </w:r>
    </w:p>
    <w:p w14:paraId="1401F9F5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устанавливать и использовать ПО на допустимом типом лицензии количестве устройств;</w:t>
      </w:r>
    </w:p>
    <w:p w14:paraId="2ADEDF1B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делать одну резервную копию ПО.</w:t>
      </w:r>
    </w:p>
    <w:p w14:paraId="4321E401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3.2. Лицензиат НЕ ИМЕЕТ ПРАВА:</w:t>
      </w:r>
    </w:p>
    <w:p w14:paraId="0634C200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декомпилировать, дизассемблировать или модифицировать ПО (за исключением случаев, прямо разрешённых корпоративной лицензией);</w:t>
      </w:r>
    </w:p>
    <w:p w14:paraId="31031FF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распространять, продавать или сдавать в аренду ПО третьим лицам;</w:t>
      </w:r>
    </w:p>
    <w:p w14:paraId="5FEF0A45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удалять или изменять любые уведомления об авторских правах.</w:t>
      </w:r>
    </w:p>
    <w:p w14:paraId="7069DF57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4. ОТКАЗ ОТ ГАРАНТИЙ</w:t>
      </w:r>
    </w:p>
    <w:p w14:paraId="28AA0A7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4.1. ПО предоставляется «как есть» (AS IS). Правообладатель не гарантирует отсутствие ошибок, полную безопасность от взлома или совместимость со всеми версиями операционных систем.</w:t>
      </w:r>
    </w:p>
    <w:p w14:paraId="1E6116E2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4.2. Правообладатель не несёт ответственности за любой ущерб (включая потерю данных), возникший в результате использования или невозможности использования ПО.</w:t>
      </w:r>
    </w:p>
    <w:p w14:paraId="0DB79BCB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5. ПРЕКРАЩЕНИЕ ДЕЙСТВИЯ</w:t>
      </w:r>
    </w:p>
    <w:p w14:paraId="57E07D5B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lastRenderedPageBreak/>
        <w:t>5.1. Соглашение действует до момента его расторжения. Лицензиат может расторгнуть соглашение, удалив ПО со всех устройств.</w:t>
      </w:r>
    </w:p>
    <w:p w14:paraId="5A35F841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5.2. В случае нарушения условий соглашения, лицензия аннулируется без предупреждения.</w:t>
      </w:r>
    </w:p>
    <w:p w14:paraId="6381BA8A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6. ПРИМЕНИМОЕ ПРАВО</w:t>
      </w:r>
    </w:p>
    <w:p w14:paraId="02DE33AD" w14:textId="77777777" w:rsidR="00D71630" w:rsidRPr="00237F34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6.1. Настоящее соглашение регулируется законодательством Российской Федерации.</w:t>
      </w:r>
    </w:p>
    <w:p w14:paraId="21712AC6" w14:textId="77777777" w:rsidR="00D71630" w:rsidRPr="00D71630" w:rsidRDefault="00D71630" w:rsidP="003105F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71630">
        <w:rPr>
          <w:rFonts w:cs="Times New Roman"/>
          <w:szCs w:val="28"/>
        </w:rPr>
        <w:br w:type="page"/>
      </w:r>
    </w:p>
    <w:p w14:paraId="0D82A6E2" w14:textId="77777777" w:rsidR="00D71630" w:rsidRDefault="00D71630" w:rsidP="00237F34">
      <w:pPr>
        <w:pStyle w:val="1"/>
        <w:spacing w:after="0"/>
        <w:jc w:val="both"/>
      </w:pPr>
      <w:bookmarkStart w:id="39" w:name="7f77a01d-3465-466f-ba5d-ec49887442b5"/>
      <w:bookmarkStart w:id="40" w:name="_Toc231926741"/>
      <w:bookmarkEnd w:id="39"/>
      <w:r w:rsidRPr="00237F34">
        <w:lastRenderedPageBreak/>
        <w:t>Контактная информация</w:t>
      </w:r>
      <w:bookmarkEnd w:id="40"/>
    </w:p>
    <w:p w14:paraId="7A8775D5" w14:textId="77777777" w:rsidR="00237F34" w:rsidRDefault="00237F34" w:rsidP="00237F34">
      <w:pPr>
        <w:spacing w:after="0" w:line="240" w:lineRule="auto"/>
      </w:pPr>
    </w:p>
    <w:p w14:paraId="270F567F" w14:textId="77777777" w:rsidR="00237F34" w:rsidRPr="00237F34" w:rsidRDefault="00237F34" w:rsidP="00237F34">
      <w:pPr>
        <w:spacing w:after="0" w:line="240" w:lineRule="auto"/>
      </w:pPr>
    </w:p>
    <w:p w14:paraId="6848D203" w14:textId="6B5D02D4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 xml:space="preserve">Шифровальщик разрабатывается и поддерживается компанией </w:t>
      </w:r>
      <w:r w:rsidR="003105F5" w:rsidRPr="00237F34">
        <w:rPr>
          <w:rFonts w:cs="Times New Roman"/>
          <w:color w:val="000000"/>
          <w:szCs w:val="28"/>
        </w:rPr>
        <w:t>ОГТИ (филиал ОГУ)</w:t>
      </w:r>
      <w:r w:rsidRPr="00237F34">
        <w:rPr>
          <w:rFonts w:cs="Times New Roman"/>
          <w:color w:val="000000"/>
          <w:szCs w:val="28"/>
        </w:rPr>
        <w:t>, являющейся правообладателем.</w:t>
      </w:r>
    </w:p>
    <w:p w14:paraId="4CADB9D8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Сайт продукта</w:t>
      </w:r>
    </w:p>
    <w:p w14:paraId="3FBF7DDE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 xml:space="preserve">Полная информация о продукте доступна на официальном сайте программы: </w:t>
      </w:r>
      <w:hyperlink r:id="rId13">
        <w:r w:rsidRPr="00237F34">
          <w:rPr>
            <w:rFonts w:cs="Times New Roman"/>
            <w:color w:val="0000FF"/>
            <w:szCs w:val="28"/>
            <w:u w:val="single"/>
          </w:rPr>
          <w:t>http://www.ogt</w:t>
        </w:r>
        <w:r w:rsidRPr="00237F34">
          <w:rPr>
            <w:rFonts w:cs="Times New Roman"/>
            <w:color w:val="0000FF"/>
            <w:szCs w:val="28"/>
            <w:u w:val="single"/>
          </w:rPr>
          <w:t>i</w:t>
        </w:r>
        <w:r w:rsidRPr="00237F34">
          <w:rPr>
            <w:rFonts w:cs="Times New Roman"/>
            <w:color w:val="0000FF"/>
            <w:szCs w:val="28"/>
            <w:u w:val="single"/>
          </w:rPr>
          <w:t>.orsk.ru/</w:t>
        </w:r>
      </w:hyperlink>
    </w:p>
    <w:p w14:paraId="304C84CB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Техническая поддержка</w:t>
      </w:r>
    </w:p>
    <w:p w14:paraId="028F1CBE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Вы можете направить вопросы по функциональности программы Шифровальщик следующими способами:</w:t>
      </w:r>
    </w:p>
    <w:p w14:paraId="474E52F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Email: AAlexShum@yandex.ru</w:t>
      </w:r>
    </w:p>
    <w:p w14:paraId="22D141BF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Телефон: +79023669893</w:t>
      </w:r>
    </w:p>
    <w:p w14:paraId="50D40478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Мессенджеры: MAX</w:t>
      </w:r>
    </w:p>
    <w:p w14:paraId="70BC3F6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 xml:space="preserve">Форма обратной связи: </w:t>
      </w:r>
      <w:hyperlink r:id="rId14">
        <w:r w:rsidRPr="00237F34">
          <w:rPr>
            <w:rFonts w:cs="Times New Roman"/>
            <w:color w:val="0000FF"/>
            <w:szCs w:val="28"/>
            <w:u w:val="single"/>
          </w:rPr>
          <w:t>https://forms.yandex.ru/u/6a19466af47e739794e80283</w:t>
        </w:r>
      </w:hyperlink>
    </w:p>
    <w:p w14:paraId="00D8CA5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Продажи и сотрудничество</w:t>
      </w:r>
    </w:p>
    <w:p w14:paraId="17D6BAAE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По вопросам лицензирования и сотрудничества, пожалуйста используйте следующие каналы:</w:t>
      </w:r>
    </w:p>
    <w:p w14:paraId="23C4679A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Email:  AAlexShum@yandex.ru</w:t>
      </w:r>
    </w:p>
    <w:p w14:paraId="40C73B60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Телефон: +79023669893</w:t>
      </w:r>
    </w:p>
    <w:p w14:paraId="363DAB7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Мессенджеры: MAX</w:t>
      </w:r>
    </w:p>
    <w:p w14:paraId="76E74D91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 xml:space="preserve">Форма обратной связи: </w:t>
      </w:r>
      <w:hyperlink r:id="rId15">
        <w:r w:rsidRPr="00237F34">
          <w:rPr>
            <w:rFonts w:cs="Times New Roman"/>
            <w:color w:val="0000FF"/>
            <w:szCs w:val="28"/>
            <w:u w:val="single"/>
          </w:rPr>
          <w:t>https://forms.yandex.ru/u/6a19466af47e739794e80283</w:t>
        </w:r>
      </w:hyperlink>
    </w:p>
    <w:p w14:paraId="22979802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Офис компании и адрес для корреспонденции</w:t>
      </w:r>
    </w:p>
    <w:p w14:paraId="2CAF4099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noProof/>
          <w:szCs w:val="28"/>
        </w:rPr>
        <w:drawing>
          <wp:inline distT="0" distB="0" distL="0" distR="0" wp14:anchorId="0D6CCC0E" wp14:editId="29FBC0D0">
            <wp:extent cx="4099560" cy="2141220"/>
            <wp:effectExtent l="0" t="0" r="0" b="0"/>
            <wp:docPr id="1881491576" name="drex_module_10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ex_module_10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E61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проспект Мира, д. 15А</w:t>
      </w:r>
    </w:p>
    <w:p w14:paraId="79806574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г. Орск</w:t>
      </w:r>
    </w:p>
    <w:p w14:paraId="4DC10B53" w14:textId="77777777" w:rsidR="00D71630" w:rsidRPr="00237F34" w:rsidRDefault="00D71630" w:rsidP="00237F3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37F34">
        <w:rPr>
          <w:rFonts w:cs="Times New Roman"/>
          <w:color w:val="000000"/>
          <w:szCs w:val="28"/>
        </w:rPr>
        <w:t>Оренбургская область, РФ</w:t>
      </w:r>
    </w:p>
    <w:p w14:paraId="01DC567C" w14:textId="77777777" w:rsidR="00D71630" w:rsidRPr="00237F34" w:rsidRDefault="00D71630" w:rsidP="003105F5">
      <w:pPr>
        <w:spacing w:after="0" w:line="240" w:lineRule="auto"/>
        <w:ind w:firstLine="709"/>
        <w:jc w:val="both"/>
      </w:pPr>
    </w:p>
    <w:p w14:paraId="7CEE72AA" w14:textId="77777777" w:rsidR="00D71630" w:rsidRDefault="00D71630" w:rsidP="003105F5">
      <w:pPr>
        <w:spacing w:after="0" w:line="240" w:lineRule="auto"/>
        <w:ind w:firstLine="709"/>
        <w:jc w:val="both"/>
      </w:pPr>
    </w:p>
    <w:p w14:paraId="2FA8B88E" w14:textId="77777777" w:rsidR="00375BF9" w:rsidRPr="007D7CD6" w:rsidRDefault="00375BF9" w:rsidP="00375BF9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sectPr w:rsidR="00375BF9" w:rsidRPr="007D7CD6" w:rsidSect="00C90116">
      <w:headerReference w:type="default" r:id="rId17"/>
      <w:footerReference w:type="default" r:id="rId18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4D72" w14:textId="77777777" w:rsidR="00514F53" w:rsidRDefault="00514F53" w:rsidP="00BC3DDD">
      <w:pPr>
        <w:spacing w:after="0" w:line="240" w:lineRule="auto"/>
      </w:pPr>
      <w:r>
        <w:separator/>
      </w:r>
    </w:p>
  </w:endnote>
  <w:endnote w:type="continuationSeparator" w:id="0">
    <w:p w14:paraId="3C37D106" w14:textId="77777777" w:rsidR="00514F53" w:rsidRDefault="00514F53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63878" w14:textId="77777777" w:rsidR="00514F53" w:rsidRDefault="00514F53" w:rsidP="00BC3DDD">
      <w:pPr>
        <w:spacing w:after="0" w:line="240" w:lineRule="auto"/>
      </w:pPr>
      <w:r>
        <w:separator/>
      </w:r>
    </w:p>
  </w:footnote>
  <w:footnote w:type="continuationSeparator" w:id="0">
    <w:p w14:paraId="567A4CAF" w14:textId="77777777" w:rsidR="00514F53" w:rsidRDefault="00514F53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74E0"/>
    <w:multiLevelType w:val="hybridMultilevel"/>
    <w:tmpl w:val="0054062A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941F9"/>
    <w:multiLevelType w:val="hybridMultilevel"/>
    <w:tmpl w:val="3C90C52E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506AC"/>
    <w:multiLevelType w:val="hybridMultilevel"/>
    <w:tmpl w:val="3A22B8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954046"/>
    <w:multiLevelType w:val="hybridMultilevel"/>
    <w:tmpl w:val="104EE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0D6295"/>
    <w:multiLevelType w:val="multilevel"/>
    <w:tmpl w:val="7020047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3EDA6514"/>
    <w:multiLevelType w:val="multilevel"/>
    <w:tmpl w:val="0D18BB46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40E83DC5"/>
    <w:multiLevelType w:val="hybridMultilevel"/>
    <w:tmpl w:val="D616AB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DD774FD"/>
    <w:multiLevelType w:val="multilevel"/>
    <w:tmpl w:val="CC3232B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51C66019"/>
    <w:multiLevelType w:val="multilevel"/>
    <w:tmpl w:val="EAF2FCA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5DF25C03"/>
    <w:multiLevelType w:val="hybridMultilevel"/>
    <w:tmpl w:val="396AF594"/>
    <w:lvl w:ilvl="0" w:tplc="155A7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989643">
    <w:abstractNumId w:val="4"/>
  </w:num>
  <w:num w:numId="2" w16cid:durableId="1100948257">
    <w:abstractNumId w:val="5"/>
  </w:num>
  <w:num w:numId="3" w16cid:durableId="1048336205">
    <w:abstractNumId w:val="8"/>
  </w:num>
  <w:num w:numId="4" w16cid:durableId="2021808956">
    <w:abstractNumId w:val="7"/>
  </w:num>
  <w:num w:numId="5" w16cid:durableId="1529872430">
    <w:abstractNumId w:val="1"/>
  </w:num>
  <w:num w:numId="6" w16cid:durableId="87309831">
    <w:abstractNumId w:val="9"/>
  </w:num>
  <w:num w:numId="7" w16cid:durableId="197933847">
    <w:abstractNumId w:val="0"/>
  </w:num>
  <w:num w:numId="8" w16cid:durableId="167716603">
    <w:abstractNumId w:val="3"/>
  </w:num>
  <w:num w:numId="9" w16cid:durableId="2018074449">
    <w:abstractNumId w:val="6"/>
  </w:num>
  <w:num w:numId="10" w16cid:durableId="78993279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E3CCE"/>
    <w:rsid w:val="000F1B6B"/>
    <w:rsid w:val="001105AC"/>
    <w:rsid w:val="00112D3E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37F34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05F5"/>
    <w:rsid w:val="00314B64"/>
    <w:rsid w:val="00321624"/>
    <w:rsid w:val="0032322B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14F53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5E77FF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B7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2B61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71630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AF2B61"/>
    <w:pPr>
      <w:spacing w:before="280" w:after="280" w:line="240" w:lineRule="auto"/>
      <w:ind w:firstLine="709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ogti.orsk.ru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forms.yandex.ru/u/6a19466af47e739794e80283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roduct.com/download/" TargetMode="External"/><Relationship Id="rId14" Type="http://schemas.openxmlformats.org/officeDocument/2006/relationships/hyperlink" Target="https://forms.yandex.ru/u/6a19466af47e739794e8028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33</TotalTime>
  <Pages>14</Pages>
  <Words>2532</Words>
  <Characters>14435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aalexshum@yandex.ru</cp:lastModifiedBy>
  <cp:revision>4</cp:revision>
  <cp:lastPrinted>2020-11-23T21:13:00Z</cp:lastPrinted>
  <dcterms:created xsi:type="dcterms:W3CDTF">2026-06-03T04:31:00Z</dcterms:created>
  <dcterms:modified xsi:type="dcterms:W3CDTF">2026-06-09T14:45:00Z</dcterms:modified>
</cp:coreProperties>
</file>